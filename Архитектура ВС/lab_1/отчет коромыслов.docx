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1F58" w14:textId="77777777" w:rsidR="00B71E6B" w:rsidRPr="00B71E6B" w:rsidRDefault="00816FF3" w:rsidP="00585CDA">
      <w:pPr>
        <w:rPr>
          <w:b/>
          <w:sz w:val="32"/>
          <w:u w:val="single"/>
        </w:rPr>
      </w:pPr>
      <w:r>
        <w:br w:type="page"/>
      </w:r>
      <w:r w:rsidR="00B71E6B" w:rsidRPr="00B71E6B">
        <w:rPr>
          <w:b/>
          <w:sz w:val="32"/>
          <w:u w:val="single"/>
        </w:rPr>
        <w:lastRenderedPageBreak/>
        <w:t xml:space="preserve">Задание №1. </w:t>
      </w:r>
    </w:p>
    <w:p w14:paraId="50B13D4C" w14:textId="77777777" w:rsidR="00B71E6B" w:rsidRPr="00B71E6B" w:rsidRDefault="00B71E6B" w:rsidP="00585CDA">
      <w:pPr>
        <w:rPr>
          <w:b/>
          <w:sz w:val="32"/>
          <w:u w:val="single"/>
        </w:rPr>
      </w:pPr>
    </w:p>
    <w:p w14:paraId="6B2CF284" w14:textId="77777777" w:rsidR="00DF3B64" w:rsidRPr="00DF3B64" w:rsidRDefault="00B71E6B" w:rsidP="00DF3B64">
      <w:pPr>
        <w:rPr>
          <w:sz w:val="28"/>
        </w:rPr>
      </w:pPr>
      <w:r w:rsidRPr="00B71E6B">
        <w:rPr>
          <w:b/>
          <w:i/>
          <w:sz w:val="28"/>
        </w:rPr>
        <w:t xml:space="preserve">   </w:t>
      </w:r>
      <w:r w:rsidR="00DF3B64" w:rsidRPr="00DF3B64">
        <w:rPr>
          <w:sz w:val="28"/>
        </w:rPr>
        <w:t>Схема модели однопроцессорной ВС:</w:t>
      </w:r>
    </w:p>
    <w:p w14:paraId="45400F09" w14:textId="458FD5C7" w:rsidR="00B71E6B" w:rsidRDefault="00DF3B64" w:rsidP="00585CDA">
      <w:r w:rsidRPr="00DF3B64">
        <w:rPr>
          <w:noProof/>
        </w:rPr>
        <w:drawing>
          <wp:inline distT="0" distB="0" distL="0" distR="0" wp14:anchorId="72E06AE6" wp14:editId="12C5B3CF">
            <wp:extent cx="6486525" cy="4676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E6B">
        <w:t>Рассчитайте коэффициент готовности вычислительной системы:</w:t>
      </w:r>
    </w:p>
    <w:p w14:paraId="458D99AC" w14:textId="77777777" w:rsidR="00B71E6B" w:rsidRDefault="00B71E6B" w:rsidP="00585CDA">
      <w:r>
        <w:t xml:space="preserve">                                             (Округление до 5 значащих разрядов)</w:t>
      </w:r>
    </w:p>
    <w:p w14:paraId="690B026C" w14:textId="7BBAFDF7" w:rsidR="00DF3B64" w:rsidRPr="00DF3B64" w:rsidRDefault="00DF3B64" w:rsidP="00DF3B64">
      <w:pPr>
        <w:jc w:val="center"/>
        <w:rPr>
          <w:sz w:val="28"/>
          <w:szCs w:val="28"/>
        </w:rPr>
      </w:pPr>
      <w:r w:rsidRPr="00DF3B64">
        <w:rPr>
          <w:sz w:val="28"/>
          <w:szCs w:val="28"/>
        </w:rPr>
        <w:t>Рисунок 1 – Однопроцессорная ВС</w:t>
      </w:r>
    </w:p>
    <w:p w14:paraId="7EE9FB01" w14:textId="77777777" w:rsidR="00B71E6B" w:rsidRDefault="00B71E6B" w:rsidP="00585CDA"/>
    <w:p w14:paraId="0C028875" w14:textId="6E35DE15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t xml:space="preserve">   Расчетные формулы / Теоретическое обоснование / Схемы </w:t>
      </w:r>
    </w:p>
    <w:p w14:paraId="0210EBC4" w14:textId="60AB84B6" w:rsidR="00D73977" w:rsidRPr="00157142" w:rsidRDefault="00D73977" w:rsidP="00D73977">
      <w:pPr>
        <w:jc w:val="center"/>
        <w:rPr>
          <w:bCs/>
          <w:i/>
          <w:iCs/>
          <w:sz w:val="28"/>
        </w:rPr>
      </w:pPr>
      <w:r>
        <w:rPr>
          <w:bCs/>
          <w:i/>
          <w:iCs/>
          <w:sz w:val="28"/>
        </w:rPr>
        <w:tab/>
      </w:r>
      <w:r w:rsidRPr="00D73977">
        <w:rPr>
          <w:rFonts w:ascii="Cambria Math" w:hAnsi="Cambria Math"/>
          <w:bCs/>
          <w:i/>
          <w:iCs/>
          <w:sz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;</m:t>
          </m:r>
        </m:oMath>
      </m:oMathPara>
    </w:p>
    <w:p w14:paraId="5E317E1E" w14:textId="77777777" w:rsidR="00D73977" w:rsidRPr="00157142" w:rsidRDefault="00D73977" w:rsidP="00D73977">
      <w:pPr>
        <w:jc w:val="center"/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1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2BC01C6B" w14:textId="77777777" w:rsidR="00D73977" w:rsidRPr="00B738BF" w:rsidRDefault="00D73977" w:rsidP="00D73977">
      <w:pPr>
        <w:jc w:val="center"/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</w:rPr>
                <m:t>4</m:t>
              </m:r>
            </m:sup>
          </m:sSubSup>
          <m:r>
            <w:rPr>
              <w:rFonts w:ascii="Cambria Math" w:hAnsi="Cambria Math"/>
              <w:sz w:val="28"/>
            </w:rPr>
            <m:t>;</m:t>
          </m:r>
        </m:oMath>
      </m:oMathPara>
    </w:p>
    <w:p w14:paraId="040F0559" w14:textId="77777777" w:rsidR="00D73977" w:rsidRPr="00B738BF" w:rsidRDefault="00D73977" w:rsidP="00D73977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пм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4F4CDDF4" w14:textId="77777777" w:rsidR="00D73977" w:rsidRPr="00685CAC" w:rsidRDefault="00D73977" w:rsidP="00D73977">
      <w:pPr>
        <w:jc w:val="center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sup>
          </m:sSubSup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52EBC370" w14:textId="77777777" w:rsidR="00D73977" w:rsidRPr="00685CAC" w:rsidRDefault="00D73977" w:rsidP="00D73977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39B58BCF" w14:textId="77777777" w:rsidR="00D73977" w:rsidRPr="00F806F5" w:rsidRDefault="00D73977" w:rsidP="00D73977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04C1622A" w14:textId="77777777" w:rsidR="00D73977" w:rsidRPr="00B738BF" w:rsidRDefault="00D73977" w:rsidP="00D73977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0020B8F9" w14:textId="09DF9032" w:rsidR="00DF3B64" w:rsidRPr="00157142" w:rsidRDefault="00DF3B64" w:rsidP="00D73977">
      <w:pPr>
        <w:tabs>
          <w:tab w:val="left" w:pos="3645"/>
        </w:tabs>
        <w:rPr>
          <w:bCs/>
          <w:i/>
          <w:iCs/>
          <w:sz w:val="28"/>
        </w:rPr>
      </w:pPr>
    </w:p>
    <w:p w14:paraId="3B00CC77" w14:textId="77777777" w:rsidR="00DF3B64" w:rsidRPr="00D73977" w:rsidRDefault="00DF3B64" w:rsidP="00585CDA">
      <w:pPr>
        <w:rPr>
          <w:b/>
          <w:i/>
          <w:sz w:val="28"/>
        </w:rPr>
      </w:pPr>
    </w:p>
    <w:p w14:paraId="17865AC4" w14:textId="67BF8FE9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lastRenderedPageBreak/>
        <w:t xml:space="preserve">Решение: </w:t>
      </w:r>
    </w:p>
    <w:p w14:paraId="078B2D5E" w14:textId="086698AE" w:rsidR="00DF3B64" w:rsidRPr="00BE64E0" w:rsidRDefault="00DF3B64" w:rsidP="00DF3B64">
      <w:pPr>
        <w:jc w:val="center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=0,98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</w:rPr>
            <m:t>0000;</m:t>
          </m:r>
        </m:oMath>
      </m:oMathPara>
    </w:p>
    <w:p w14:paraId="7CB43927" w14:textId="77777777" w:rsidR="00BE64E0" w:rsidRPr="00DF3B64" w:rsidRDefault="00BE64E0" w:rsidP="00BE64E0">
      <w:pPr>
        <w:jc w:val="center"/>
        <w:rPr>
          <w:b/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0,965</m:t>
              </m:r>
            </m:e>
            <m:sup>
              <m:r>
                <w:rPr>
                  <w:rFonts w:ascii="Cambria Math" w:hAnsi="Cambria Math"/>
                  <w:sz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</w:rPr>
            <m:t xml:space="preserve">= </m:t>
          </m:r>
          <m:r>
            <w:rPr>
              <w:rFonts w:ascii="Cambria Math" w:hAnsi="Cambria Math"/>
              <w:sz w:val="28"/>
            </w:rPr>
            <m:t>0,807539</m:t>
          </m:r>
          <m:r>
            <w:rPr>
              <w:rFonts w:ascii="Cambria Math" w:hAnsi="Cambria Math"/>
              <w:sz w:val="28"/>
            </w:rPr>
            <m:t>7;</m:t>
          </m:r>
        </m:oMath>
      </m:oMathPara>
    </w:p>
    <w:p w14:paraId="5A9E2DBD" w14:textId="21929826" w:rsidR="00BE64E0" w:rsidRPr="00BE64E0" w:rsidRDefault="00BE64E0" w:rsidP="00BE64E0">
      <w:pPr>
        <w:jc w:val="center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</w:rPr>
                <m:t>,85</m:t>
              </m:r>
            </m:e>
            <m:sup>
              <m:r>
                <w:rPr>
                  <w:rFonts w:ascii="Cambria Math" w:hAnsi="Cambria Math"/>
                  <w:sz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</w:rPr>
            <m:t>= 0,5220063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2B93C20E" w14:textId="55A283C0" w:rsidR="00BE64E0" w:rsidRPr="00DF3B64" w:rsidRDefault="00BE64E0" w:rsidP="00BE64E0">
      <w:pPr>
        <w:jc w:val="center"/>
        <w:rPr>
          <w:b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вс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0,9800</m:t>
          </m:r>
          <m:r>
            <w:rPr>
              <w:rFonts w:ascii="Cambria Math" w:hAnsi="Cambria Math"/>
              <w:sz w:val="28"/>
            </w:rPr>
            <m:t>000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*0,80</m:t>
          </m:r>
          <m:r>
            <w:rPr>
              <w:rFonts w:ascii="Cambria Math" w:hAnsi="Cambria Math"/>
              <w:sz w:val="28"/>
            </w:rPr>
            <m:t>75397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*0,5</m:t>
          </m:r>
          <m:r>
            <w:rPr>
              <w:rFonts w:ascii="Cambria Math" w:hAnsi="Cambria Math"/>
              <w:sz w:val="28"/>
            </w:rPr>
            <m:t>220063</m:t>
          </m:r>
          <m:r>
            <m:rPr>
              <m:sty m:val="p"/>
            </m:rPr>
            <w:rPr>
              <w:rFonts w:ascii="Cambria Math" w:hAnsi="Cambria Math"/>
              <w:sz w:val="28"/>
              <w:lang w:val="en-US"/>
            </w:rPr>
            <m:t>=0</m:t>
          </m:r>
          <m:r>
            <w:rPr>
              <w:rFonts w:ascii="Cambria Math" w:hAnsi="Cambria Math"/>
              <w:sz w:val="28"/>
              <w:lang w:val="en-US"/>
            </w:rPr>
            <m:t>,41311;</m:t>
          </m:r>
        </m:oMath>
      </m:oMathPara>
    </w:p>
    <w:p w14:paraId="01582EEB" w14:textId="4F97B46E" w:rsidR="00DF3B64" w:rsidRPr="00DF3B64" w:rsidRDefault="00DF3B64" w:rsidP="00DF3B64">
      <w:pPr>
        <w:jc w:val="center"/>
        <w:rPr>
          <w:b/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0,98</m:t>
              </m:r>
              <m:r>
                <w:rPr>
                  <w:rFonts w:ascii="Cambria Math" w:hAnsi="Cambria Math"/>
                  <w:sz w:val="28"/>
                </w:rPr>
                <m:t>0</m:t>
              </m:r>
              <m:r>
                <w:rPr>
                  <w:rFonts w:ascii="Cambria Math" w:hAnsi="Cambria Math"/>
                  <w:sz w:val="28"/>
                </w:rPr>
                <m:t>0000</m:t>
              </m:r>
            </m:num>
            <m:den>
              <m:r>
                <w:rPr>
                  <w:rFonts w:ascii="Cambria Math" w:hAnsi="Cambria Math"/>
                  <w:sz w:val="28"/>
                </w:rPr>
                <m:t>1</m:t>
              </m:r>
            </m:den>
          </m:f>
          <m:r>
            <w:rPr>
              <w:rFonts w:ascii="Cambria Math" w:hAnsi="Cambria Math"/>
              <w:sz w:val="28"/>
            </w:rPr>
            <m:t>=0,98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</w:rPr>
            <m:t>000;</m:t>
          </m:r>
        </m:oMath>
      </m:oMathPara>
    </w:p>
    <w:p w14:paraId="1013B292" w14:textId="7A42596F" w:rsidR="00DF3B64" w:rsidRPr="00DF3B64" w:rsidRDefault="00DF3B64" w:rsidP="00DF3B64">
      <w:pPr>
        <w:jc w:val="center"/>
        <w:rPr>
          <w:b/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</m:t>
              </m:r>
              <m:r>
                <w:rPr>
                  <w:rFonts w:ascii="Cambria Math" w:hAnsi="Cambria Math"/>
                  <w:sz w:val="28"/>
                </w:rPr>
                <m:t>8075397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</w:rPr>
            <m:t>= 0,</m:t>
          </m:r>
          <m:r>
            <w:rPr>
              <w:rFonts w:ascii="Cambria Math" w:hAnsi="Cambria Math"/>
              <w:sz w:val="28"/>
            </w:rPr>
            <m:t>134590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13FA27FD" w14:textId="54EC2944" w:rsidR="00DF3B64" w:rsidRPr="00DF3B64" w:rsidRDefault="00DF3B64" w:rsidP="00DF3B64">
      <w:pPr>
        <w:jc w:val="center"/>
        <w:rPr>
          <w:b/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</m:t>
              </m:r>
              <m:r>
                <w:rPr>
                  <w:rFonts w:ascii="Cambria Math" w:hAnsi="Cambria Math"/>
                  <w:sz w:val="28"/>
                </w:rPr>
                <m:t>5220063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</w:rPr>
            <m:t>=0,</m:t>
          </m:r>
          <m:r>
            <w:rPr>
              <w:rFonts w:ascii="Cambria Math" w:hAnsi="Cambria Math"/>
              <w:sz w:val="28"/>
            </w:rPr>
            <m:t>13050</m:t>
          </m:r>
          <m:r>
            <w:rPr>
              <w:rFonts w:ascii="Cambria Math" w:hAnsi="Cambria Math"/>
              <w:sz w:val="28"/>
            </w:rPr>
            <m:t>2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A3F0A42" w14:textId="6D952062" w:rsidR="00DF3B64" w:rsidRPr="00DF3B64" w:rsidRDefault="00DF3B64" w:rsidP="00DF3B64">
      <w:pPr>
        <w:jc w:val="center"/>
        <w:rPr>
          <w:b/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эффвс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</w:rPr>
            <m:t>0,98</m:t>
          </m:r>
          <m:r>
            <m:rPr>
              <m:sty m:val="p"/>
            </m:rPr>
            <w:rPr>
              <w:rFonts w:ascii="Cambria Math" w:hAnsi="Cambria Math"/>
              <w:sz w:val="28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</w:rPr>
            <m:t>000*</m:t>
          </m:r>
          <m:r>
            <w:rPr>
              <w:rFonts w:ascii="Cambria Math" w:hAnsi="Cambria Math"/>
              <w:sz w:val="28"/>
            </w:rPr>
            <m:t>0,</m:t>
          </m:r>
          <m:r>
            <w:rPr>
              <w:rFonts w:ascii="Cambria Math" w:hAnsi="Cambria Math"/>
              <w:sz w:val="28"/>
            </w:rPr>
            <m:t>1</m:t>
          </m:r>
          <m:r>
            <w:rPr>
              <w:rFonts w:ascii="Cambria Math" w:hAnsi="Cambria Math"/>
              <w:sz w:val="28"/>
              <w:lang w:val="en-US"/>
            </w:rPr>
            <m:t>34590</m:t>
          </m:r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r>
            <w:rPr>
              <w:rFonts w:ascii="Cambria Math" w:hAnsi="Cambria Math"/>
              <w:sz w:val="28"/>
            </w:rPr>
            <m:t>0,</m:t>
          </m:r>
          <m:r>
            <w:rPr>
              <w:rFonts w:ascii="Cambria Math" w:hAnsi="Cambria Math"/>
              <w:sz w:val="28"/>
            </w:rPr>
            <m:t>1</m:t>
          </m:r>
          <m:r>
            <w:rPr>
              <w:rFonts w:ascii="Cambria Math" w:hAnsi="Cambria Math"/>
              <w:sz w:val="28"/>
              <w:lang w:val="en-US"/>
            </w:rPr>
            <m:t>3050</m:t>
          </m:r>
          <m:r>
            <w:rPr>
              <w:rFonts w:ascii="Cambria Math" w:hAnsi="Cambria Math"/>
              <w:sz w:val="28"/>
              <w:lang w:val="en-US"/>
            </w:rPr>
            <m:t>2</m:t>
          </m:r>
          <m:r>
            <w:rPr>
              <w:rFonts w:ascii="Cambria Math" w:hAnsi="Cambria Math"/>
              <w:sz w:val="28"/>
            </w:rPr>
            <m:t>=0,01</m:t>
          </m:r>
          <m:r>
            <w:rPr>
              <w:rFonts w:ascii="Cambria Math" w:hAnsi="Cambria Math"/>
              <w:sz w:val="28"/>
            </w:rPr>
            <m:t>7</m:t>
          </m:r>
          <m:r>
            <w:rPr>
              <w:rFonts w:ascii="Cambria Math" w:hAnsi="Cambria Math"/>
              <w:sz w:val="28"/>
              <w:lang w:val="en-US"/>
            </w:rPr>
            <m:t>21</m:t>
          </m:r>
          <m:r>
            <w:rPr>
              <w:rFonts w:ascii="Cambria Math" w:hAnsi="Cambria Math"/>
              <w:sz w:val="28"/>
              <w:lang w:val="en-US"/>
            </w:rPr>
            <m:t>3</m:t>
          </m:r>
          <m:r>
            <w:rPr>
              <w:rFonts w:ascii="Cambria Math" w:hAnsi="Cambria Math"/>
              <w:sz w:val="28"/>
            </w:rPr>
            <m:t>.</m:t>
          </m:r>
        </m:oMath>
      </m:oMathPara>
    </w:p>
    <w:p w14:paraId="1854D88A" w14:textId="77777777" w:rsidR="00B71E6B" w:rsidRPr="00B71E6B" w:rsidRDefault="00B71E6B" w:rsidP="00585CDA">
      <w:pPr>
        <w:rPr>
          <w:b/>
          <w:i/>
          <w:sz w:val="28"/>
        </w:rPr>
      </w:pPr>
    </w:p>
    <w:p w14:paraId="0A03D69D" w14:textId="77777777" w:rsidR="00B71E6B" w:rsidRPr="00B71E6B" w:rsidRDefault="00B71E6B" w:rsidP="00585CDA">
      <w:pPr>
        <w:rPr>
          <w:b/>
          <w:i/>
          <w:sz w:val="28"/>
        </w:rPr>
      </w:pPr>
    </w:p>
    <w:p w14:paraId="504D0C84" w14:textId="77777777" w:rsidR="00B71E6B" w:rsidRPr="00B71E6B" w:rsidRDefault="00B71E6B" w:rsidP="00585CDA">
      <w:pPr>
        <w:rPr>
          <w:b/>
          <w:i/>
          <w:sz w:val="28"/>
        </w:rPr>
      </w:pPr>
    </w:p>
    <w:p w14:paraId="31E9D38A" w14:textId="7E4584F4" w:rsidR="00B71E6B" w:rsidRDefault="00B71E6B" w:rsidP="00585CDA">
      <w:pPr>
        <w:rPr>
          <w:b/>
          <w:sz w:val="32"/>
          <w:u w:val="single"/>
          <w:lang w:val="en-US"/>
        </w:rPr>
      </w:pPr>
      <w:r>
        <w:br w:type="page"/>
      </w:r>
      <w:r w:rsidRPr="00B71E6B">
        <w:rPr>
          <w:b/>
          <w:sz w:val="32"/>
          <w:u w:val="single"/>
        </w:rPr>
        <w:lastRenderedPageBreak/>
        <w:t xml:space="preserve">Задание №2. </w:t>
      </w:r>
    </w:p>
    <w:p w14:paraId="4ADC211D" w14:textId="77777777" w:rsidR="00BB578D" w:rsidRPr="00BB578D" w:rsidRDefault="00BB578D" w:rsidP="00585CDA">
      <w:pPr>
        <w:rPr>
          <w:b/>
          <w:sz w:val="32"/>
          <w:u w:val="single"/>
          <w:lang w:val="en-US"/>
        </w:rPr>
      </w:pPr>
    </w:p>
    <w:p w14:paraId="7265144B" w14:textId="451CD5DE" w:rsidR="00B71E6B" w:rsidRPr="00BB578D" w:rsidRDefault="00B71E6B" w:rsidP="00BB578D">
      <w:pPr>
        <w:ind w:firstLine="708"/>
        <w:rPr>
          <w:bCs/>
          <w:iCs/>
          <w:sz w:val="28"/>
          <w:lang w:val="en-US"/>
        </w:rPr>
      </w:pPr>
      <w:r w:rsidRPr="00B71E6B">
        <w:rPr>
          <w:b/>
          <w:i/>
          <w:sz w:val="28"/>
        </w:rPr>
        <w:t xml:space="preserve">   </w:t>
      </w:r>
      <w:r w:rsidR="00BB578D">
        <w:rPr>
          <w:bCs/>
          <w:iCs/>
          <w:sz w:val="28"/>
        </w:rPr>
        <w:t>Схема дуплексной ВС:</w:t>
      </w:r>
    </w:p>
    <w:p w14:paraId="2AC8862C" w14:textId="7C1BD5E1" w:rsidR="00B71E6B" w:rsidRDefault="00BB578D" w:rsidP="00585CDA">
      <w:r w:rsidRPr="00BB578D">
        <w:rPr>
          <w:noProof/>
        </w:rPr>
        <w:drawing>
          <wp:inline distT="0" distB="0" distL="0" distR="0" wp14:anchorId="32B13AD2" wp14:editId="232C789D">
            <wp:extent cx="6334760" cy="4563745"/>
            <wp:effectExtent l="0" t="0" r="889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760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E6B">
        <w:t>Рассчитайте коэффициент готовности вычислительной системы:</w:t>
      </w:r>
    </w:p>
    <w:p w14:paraId="69D00273" w14:textId="77777777" w:rsidR="00B71E6B" w:rsidRDefault="00B71E6B" w:rsidP="00585CDA">
      <w:r>
        <w:t xml:space="preserve">                                             (Округление до 6 значащих разрядов)</w:t>
      </w:r>
    </w:p>
    <w:p w14:paraId="65A08293" w14:textId="77777777" w:rsidR="00BB578D" w:rsidRPr="00685CAC" w:rsidRDefault="00BB578D" w:rsidP="00BB578D">
      <w:pPr>
        <w:jc w:val="center"/>
        <w:rPr>
          <w:sz w:val="24"/>
          <w:szCs w:val="24"/>
        </w:rPr>
      </w:pPr>
      <w:r w:rsidRPr="00685CAC">
        <w:rPr>
          <w:sz w:val="24"/>
          <w:szCs w:val="24"/>
        </w:rPr>
        <w:t>Рисунок 2 – Дуплексная вычислительная система</w:t>
      </w:r>
    </w:p>
    <w:p w14:paraId="13572B68" w14:textId="77777777" w:rsidR="00B71E6B" w:rsidRPr="00BB578D" w:rsidRDefault="00B71E6B" w:rsidP="00585CDA">
      <w:pPr>
        <w:rPr>
          <w:lang w:val="en-US"/>
        </w:rPr>
      </w:pPr>
    </w:p>
    <w:p w14:paraId="1228E351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t xml:space="preserve">   Расчетные формулы / Теоретическое обоснование / Схемы </w:t>
      </w:r>
    </w:p>
    <w:p w14:paraId="5E8BB070" w14:textId="77777777" w:rsidR="00BB578D" w:rsidRPr="008A11E7" w:rsidRDefault="00BB578D" w:rsidP="00BB578D">
      <w:pPr>
        <w:rPr>
          <w:b/>
          <w:i/>
          <w:sz w:val="28"/>
        </w:rPr>
      </w:pPr>
    </w:p>
    <w:p w14:paraId="2FFCB0CD" w14:textId="77777777" w:rsidR="00BB578D" w:rsidRPr="00390059" w:rsidRDefault="00BB578D" w:rsidP="00BB578D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;</m:t>
          </m:r>
        </m:oMath>
      </m:oMathPara>
    </w:p>
    <w:p w14:paraId="0C176278" w14:textId="77777777" w:rsidR="00BB578D" w:rsidRPr="00390059" w:rsidRDefault="00BB578D" w:rsidP="00BB578D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78295FB2" w14:textId="73423432" w:rsidR="00BB578D" w:rsidRPr="00390059" w:rsidRDefault="00BB578D" w:rsidP="00BB578D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6</m:t>
                      </m:r>
                    </m:sup>
                  </m:sSubSup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;</m:t>
          </m:r>
        </m:oMath>
      </m:oMathPara>
    </w:p>
    <w:p w14:paraId="66492227" w14:textId="79642E2B" w:rsidR="00BB578D" w:rsidRPr="00390059" w:rsidRDefault="00BB578D" w:rsidP="00BB578D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пм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1</m:t>
              </m:r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1EB020FD" w14:textId="23D9AD5A" w:rsidR="00BB578D" w:rsidRPr="00390059" w:rsidRDefault="00BB578D" w:rsidP="00BB578D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4</m:t>
                      </m:r>
                    </m:sup>
                  </m:sSubSup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65EE562F" w14:textId="5DFB2EFD" w:rsidR="00BB578D" w:rsidRPr="00390059" w:rsidRDefault="00BB578D" w:rsidP="00BB578D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036D45D5" w14:textId="77777777" w:rsidR="00BB578D" w:rsidRPr="00F806F5" w:rsidRDefault="00BB578D" w:rsidP="00BB578D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121CC06B" w14:textId="77777777" w:rsidR="00BB578D" w:rsidRPr="00390059" w:rsidRDefault="00BB578D" w:rsidP="00BB578D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45A5462F" w14:textId="77777777" w:rsidR="00B71E6B" w:rsidRPr="00B71E6B" w:rsidRDefault="00B71E6B" w:rsidP="00585CDA">
      <w:pPr>
        <w:rPr>
          <w:b/>
          <w:i/>
          <w:sz w:val="28"/>
        </w:rPr>
      </w:pPr>
    </w:p>
    <w:p w14:paraId="708255E8" w14:textId="77777777" w:rsidR="00B71E6B" w:rsidRPr="00B71E6B" w:rsidRDefault="00B71E6B" w:rsidP="00585CDA">
      <w:pPr>
        <w:rPr>
          <w:b/>
          <w:i/>
          <w:sz w:val="28"/>
        </w:rPr>
      </w:pPr>
    </w:p>
    <w:p w14:paraId="5326A781" w14:textId="77777777" w:rsidR="00B71E6B" w:rsidRPr="00B71E6B" w:rsidRDefault="00B71E6B" w:rsidP="00585CDA">
      <w:pPr>
        <w:rPr>
          <w:b/>
          <w:i/>
          <w:sz w:val="28"/>
        </w:rPr>
      </w:pPr>
    </w:p>
    <w:p w14:paraId="0CF4F461" w14:textId="77777777" w:rsidR="00B71E6B" w:rsidRDefault="00B71E6B" w:rsidP="00585CDA">
      <w:pPr>
        <w:rPr>
          <w:b/>
          <w:i/>
          <w:sz w:val="28"/>
          <w:lang w:val="en-US"/>
        </w:rPr>
      </w:pPr>
      <w:r w:rsidRPr="00B71E6B">
        <w:rPr>
          <w:b/>
          <w:i/>
          <w:sz w:val="28"/>
        </w:rPr>
        <w:lastRenderedPageBreak/>
        <w:t xml:space="preserve">   Решение: </w:t>
      </w:r>
    </w:p>
    <w:p w14:paraId="0BBD4CB3" w14:textId="441F95A2" w:rsidR="00D57F4E" w:rsidRPr="00390059" w:rsidRDefault="00D57F4E" w:rsidP="00D57F4E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0,98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</w:rPr>
                    <m:t>000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=0,99</m:t>
          </m:r>
          <m:r>
            <w:rPr>
              <w:rFonts w:ascii="Cambria Math" w:hAnsi="Cambria Math"/>
              <w:sz w:val="28"/>
            </w:rPr>
            <m:t>9</m:t>
          </m:r>
          <m:r>
            <w:rPr>
              <w:rFonts w:ascii="Cambria Math" w:hAnsi="Cambria Math"/>
              <w:sz w:val="28"/>
              <w:lang w:val="en-US"/>
            </w:rPr>
            <m:t>6000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8342606" w14:textId="44C80B07" w:rsidR="00D57F4E" w:rsidRPr="00523FE7" w:rsidRDefault="00D57F4E" w:rsidP="00D57F4E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8</m:t>
                  </m:r>
                  <m:r>
                    <w:rPr>
                      <w:rFonts w:ascii="Cambria Math" w:hAnsi="Cambria Math"/>
                      <w:sz w:val="28"/>
                    </w:rPr>
                    <m:t>075397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=0,9</m:t>
          </m:r>
          <m:r>
            <w:rPr>
              <w:rFonts w:ascii="Cambria Math" w:hAnsi="Cambria Math"/>
              <w:sz w:val="28"/>
            </w:rPr>
            <m:t>629590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03A39A76" w14:textId="351A7FEA" w:rsidR="00D57F4E" w:rsidRPr="00523FE7" w:rsidRDefault="00D57F4E" w:rsidP="00D57F4E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</w:rPr>
                    <m:t>220063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=0,</m:t>
          </m:r>
          <m:r>
            <w:rPr>
              <w:rFonts w:ascii="Cambria Math" w:hAnsi="Cambria Math"/>
              <w:sz w:val="28"/>
            </w:rPr>
            <m:t>7715220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36695219" w14:textId="01C1C147" w:rsidR="00D57F4E" w:rsidRPr="00177FEB" w:rsidRDefault="00D57F4E" w:rsidP="00D57F4E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0,999</m:t>
          </m:r>
          <m:r>
            <w:rPr>
              <w:rFonts w:ascii="Cambria Math" w:hAnsi="Cambria Math"/>
              <w:sz w:val="28"/>
              <w:lang w:val="en-US"/>
            </w:rPr>
            <m:t>6000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0,9629590</m:t>
          </m:r>
          <m:r>
            <w:rPr>
              <w:rFonts w:ascii="Cambria Math" w:hAnsi="Cambria Math"/>
              <w:sz w:val="28"/>
            </w:rPr>
            <m:t xml:space="preserve">* </m:t>
          </m:r>
          <m:r>
            <w:rPr>
              <w:rFonts w:ascii="Cambria Math" w:hAnsi="Cambria Math"/>
              <w:sz w:val="28"/>
            </w:rPr>
            <m:t>0,7715220</m:t>
          </m:r>
          <m:r>
            <w:rPr>
              <w:rFonts w:ascii="Cambria Math" w:hAnsi="Cambria Math"/>
              <w:sz w:val="28"/>
            </w:rPr>
            <m:t xml:space="preserve"> 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,742647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017F4986" w14:textId="240F4E7A" w:rsidR="00D57F4E" w:rsidRPr="00177FEB" w:rsidRDefault="00D57F4E" w:rsidP="00D57F4E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0,999</m:t>
              </m:r>
              <m:r>
                <w:rPr>
                  <w:rFonts w:ascii="Cambria Math" w:hAnsi="Cambria Math"/>
                  <w:sz w:val="28"/>
                  <w:lang w:val="en-US"/>
                </w:rPr>
                <m:t>6000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=0,4998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0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0B345540" w14:textId="0362DE05" w:rsidR="00D57F4E" w:rsidRPr="00177FEB" w:rsidRDefault="00D57F4E" w:rsidP="00D57F4E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0,9629590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sz w:val="28"/>
            </w:rPr>
            <m:t>= 0,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80247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1B73B3C" w14:textId="3B976277" w:rsidR="00D57F4E" w:rsidRPr="00D47140" w:rsidRDefault="00D57F4E" w:rsidP="00D57F4E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0,7715220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</w:rPr>
            <m:t>=0,0</m:t>
          </m:r>
          <m:r>
            <w:rPr>
              <w:rFonts w:ascii="Cambria Math" w:hAnsi="Cambria Math"/>
              <w:sz w:val="28"/>
            </w:rPr>
            <m:t>9</m:t>
          </m:r>
          <m:r>
            <w:rPr>
              <w:rFonts w:ascii="Cambria Math" w:hAnsi="Cambria Math"/>
              <w:sz w:val="28"/>
              <w:lang w:val="en-US"/>
            </w:rPr>
            <m:t>6440</m:t>
          </m:r>
        </m:oMath>
      </m:oMathPara>
    </w:p>
    <w:p w14:paraId="1D6860FA" w14:textId="042C2294" w:rsidR="00D57F4E" w:rsidRPr="00387FC5" w:rsidRDefault="00D57F4E" w:rsidP="00D57F4E">
      <w:pPr>
        <w:jc w:val="center"/>
        <w:rPr>
          <w:bCs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0,49980</m:t>
          </m:r>
          <m:r>
            <w:rPr>
              <w:rFonts w:ascii="Cambria Math" w:hAnsi="Cambria Math"/>
              <w:sz w:val="28"/>
              <w:lang w:val="en-US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*</m:t>
          </m:r>
          <m:r>
            <w:rPr>
              <w:rFonts w:ascii="Cambria Math" w:hAnsi="Cambria Math"/>
              <w:sz w:val="28"/>
            </w:rPr>
            <m:t>0,0</m:t>
          </m:r>
          <m:r>
            <w:rPr>
              <w:rFonts w:ascii="Cambria Math" w:hAnsi="Cambria Math"/>
              <w:sz w:val="28"/>
              <w:lang w:val="en-US"/>
            </w:rPr>
            <m:t>80247</m:t>
          </m:r>
          <m:r>
            <w:rPr>
              <w:rFonts w:ascii="Cambria Math" w:hAnsi="Cambria Math"/>
              <w:sz w:val="28"/>
              <w:lang w:val="en-US"/>
            </w:rPr>
            <m:t>*</m:t>
          </m:r>
          <m:r>
            <w:rPr>
              <w:rFonts w:ascii="Cambria Math" w:hAnsi="Cambria Math"/>
              <w:sz w:val="28"/>
            </w:rPr>
            <m:t>0,09</m:t>
          </m:r>
          <m:r>
            <w:rPr>
              <w:rFonts w:ascii="Cambria Math" w:hAnsi="Cambria Math"/>
              <w:sz w:val="28"/>
              <w:lang w:val="en-US"/>
            </w:rPr>
            <m:t>6440</m:t>
          </m:r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0,003868</m:t>
          </m:r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0D0ECC39" w14:textId="77777777" w:rsidR="00D57F4E" w:rsidRPr="00D57F4E" w:rsidRDefault="00D57F4E" w:rsidP="00585CDA">
      <w:pPr>
        <w:rPr>
          <w:b/>
          <w:i/>
          <w:sz w:val="28"/>
          <w:lang w:val="en-US"/>
        </w:rPr>
      </w:pPr>
    </w:p>
    <w:p w14:paraId="2C4FF206" w14:textId="77777777" w:rsidR="00B71E6B" w:rsidRPr="00B71E6B" w:rsidRDefault="00B71E6B" w:rsidP="00585CDA">
      <w:pPr>
        <w:rPr>
          <w:b/>
          <w:i/>
          <w:sz w:val="28"/>
        </w:rPr>
      </w:pPr>
    </w:p>
    <w:p w14:paraId="1204A048" w14:textId="77777777" w:rsidR="00B71E6B" w:rsidRPr="00B71E6B" w:rsidRDefault="00B71E6B" w:rsidP="00585CDA">
      <w:pPr>
        <w:rPr>
          <w:b/>
          <w:i/>
          <w:sz w:val="28"/>
        </w:rPr>
      </w:pPr>
    </w:p>
    <w:p w14:paraId="5685A44D" w14:textId="77777777" w:rsidR="00B71E6B" w:rsidRPr="00B71E6B" w:rsidRDefault="00B71E6B" w:rsidP="00585CDA">
      <w:pPr>
        <w:rPr>
          <w:b/>
          <w:i/>
          <w:sz w:val="28"/>
        </w:rPr>
      </w:pPr>
    </w:p>
    <w:p w14:paraId="0676BB58" w14:textId="5C199A69" w:rsidR="00B71E6B" w:rsidRPr="00B71E6B" w:rsidRDefault="00B71E6B" w:rsidP="00585CDA">
      <w:pPr>
        <w:rPr>
          <w:b/>
          <w:sz w:val="32"/>
          <w:u w:val="single"/>
        </w:rPr>
      </w:pPr>
      <w:r>
        <w:br w:type="page"/>
      </w:r>
      <w:r w:rsidRPr="00B71E6B">
        <w:rPr>
          <w:b/>
          <w:sz w:val="32"/>
          <w:u w:val="single"/>
        </w:rPr>
        <w:lastRenderedPageBreak/>
        <w:t xml:space="preserve">Задание №3. </w:t>
      </w:r>
    </w:p>
    <w:p w14:paraId="36769EAA" w14:textId="77777777" w:rsidR="00674467" w:rsidRDefault="00674467" w:rsidP="00674467">
      <w:pPr>
        <w:ind w:firstLine="708"/>
        <w:rPr>
          <w:bCs/>
          <w:iCs/>
          <w:sz w:val="28"/>
        </w:rPr>
      </w:pPr>
      <w:r>
        <w:rPr>
          <w:bCs/>
          <w:iCs/>
          <w:sz w:val="28"/>
        </w:rPr>
        <w:t>Схема триплексной ВС:</w:t>
      </w:r>
    </w:p>
    <w:p w14:paraId="09010DCD" w14:textId="559E1F38" w:rsidR="00B71E6B" w:rsidRDefault="00674467" w:rsidP="00585CDA">
      <w:r w:rsidRPr="00674467">
        <w:rPr>
          <w:noProof/>
        </w:rPr>
        <w:drawing>
          <wp:inline distT="0" distB="0" distL="0" distR="0" wp14:anchorId="70233FE2" wp14:editId="34B66DC6">
            <wp:extent cx="6334760" cy="4568190"/>
            <wp:effectExtent l="0" t="0" r="889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760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E6B">
        <w:t>Рассчитайте коэффициент готовности вычислительной системы:</w:t>
      </w:r>
    </w:p>
    <w:p w14:paraId="087B1EA8" w14:textId="77777777" w:rsidR="00B71E6B" w:rsidRDefault="00B71E6B" w:rsidP="00585CDA">
      <w:r>
        <w:t xml:space="preserve">                                             (Округление до 6 значащих разрядов)</w:t>
      </w:r>
    </w:p>
    <w:p w14:paraId="78F61DB7" w14:textId="14DEFEAD" w:rsidR="00674467" w:rsidRPr="006D6762" w:rsidRDefault="00674467" w:rsidP="00674467">
      <w:pPr>
        <w:jc w:val="center"/>
        <w:rPr>
          <w:sz w:val="24"/>
          <w:szCs w:val="24"/>
        </w:rPr>
      </w:pPr>
      <w:r w:rsidRPr="006D6762">
        <w:rPr>
          <w:sz w:val="24"/>
          <w:szCs w:val="24"/>
        </w:rPr>
        <w:t>Рисунок 3 – Триплексная вычислительная система</w:t>
      </w:r>
    </w:p>
    <w:p w14:paraId="7653DACF" w14:textId="77777777" w:rsidR="00B71E6B" w:rsidRDefault="00B71E6B" w:rsidP="00585CDA"/>
    <w:p w14:paraId="09FE37DB" w14:textId="77777777" w:rsidR="00B71E6B" w:rsidRDefault="00B71E6B" w:rsidP="00585CDA"/>
    <w:p w14:paraId="78B17B63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t xml:space="preserve">   Расчетные формулы / Теоретическое обоснование / Схемы </w:t>
      </w:r>
    </w:p>
    <w:p w14:paraId="621CCD93" w14:textId="77777777" w:rsidR="00674467" w:rsidRPr="00390059" w:rsidRDefault="00674467" w:rsidP="00674467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</w:rPr>
            <m:t>;</m:t>
          </m:r>
        </m:oMath>
      </m:oMathPara>
    </w:p>
    <w:p w14:paraId="0607755F" w14:textId="77777777" w:rsidR="00674467" w:rsidRPr="00390059" w:rsidRDefault="00674467" w:rsidP="00674467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672E5F61" w14:textId="3A763B93" w:rsidR="00674467" w:rsidRPr="00390059" w:rsidRDefault="00674467" w:rsidP="00674467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6</m:t>
                      </m:r>
                    </m:sup>
                  </m:sSubSup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</w:rPr>
            <m:t>;</m:t>
          </m:r>
        </m:oMath>
      </m:oMathPara>
    </w:p>
    <w:p w14:paraId="790DE9F8" w14:textId="45FE3CBD" w:rsidR="00674467" w:rsidRPr="00390059" w:rsidRDefault="00674467" w:rsidP="00674467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пм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1</m:t>
              </m:r>
              <m:r>
                <w:rPr>
                  <w:rFonts w:ascii="Cambria Math" w:hAnsi="Cambria Math"/>
                  <w:sz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25D5D837" w14:textId="55FED510" w:rsidR="00674467" w:rsidRPr="00390059" w:rsidRDefault="00674467" w:rsidP="00674467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4</m:t>
                      </m:r>
                    </m:sup>
                  </m:sSubSup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17D4790B" w14:textId="7E752FF7" w:rsidR="00674467" w:rsidRPr="00390059" w:rsidRDefault="00674467" w:rsidP="00674467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1</m:t>
              </m:r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4D346447" w14:textId="77777777" w:rsidR="00674467" w:rsidRPr="00F806F5" w:rsidRDefault="00674467" w:rsidP="00674467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6DF7C3FE" w14:textId="77777777" w:rsidR="00674467" w:rsidRPr="00390059" w:rsidRDefault="00674467" w:rsidP="00674467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4BD772F6" w14:textId="77777777" w:rsidR="00B71E6B" w:rsidRPr="00B71E6B" w:rsidRDefault="00B71E6B" w:rsidP="00585CDA">
      <w:pPr>
        <w:rPr>
          <w:b/>
          <w:i/>
          <w:sz w:val="28"/>
        </w:rPr>
      </w:pPr>
    </w:p>
    <w:p w14:paraId="236213B9" w14:textId="77777777" w:rsidR="00B71E6B" w:rsidRDefault="00B71E6B" w:rsidP="00585CDA">
      <w:pPr>
        <w:rPr>
          <w:b/>
          <w:i/>
          <w:sz w:val="28"/>
        </w:rPr>
      </w:pPr>
    </w:p>
    <w:p w14:paraId="461870DE" w14:textId="77777777" w:rsidR="00674467" w:rsidRPr="00B71E6B" w:rsidRDefault="00674467" w:rsidP="00585CDA">
      <w:pPr>
        <w:rPr>
          <w:b/>
          <w:i/>
          <w:sz w:val="28"/>
        </w:rPr>
      </w:pPr>
    </w:p>
    <w:p w14:paraId="049B5735" w14:textId="77777777" w:rsidR="00B71E6B" w:rsidRPr="00B71E6B" w:rsidRDefault="00B71E6B" w:rsidP="00585CDA">
      <w:pPr>
        <w:rPr>
          <w:b/>
          <w:i/>
          <w:sz w:val="28"/>
        </w:rPr>
      </w:pPr>
    </w:p>
    <w:p w14:paraId="3A0FE523" w14:textId="33853191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lastRenderedPageBreak/>
        <w:t xml:space="preserve">   Решение: </w:t>
      </w:r>
    </w:p>
    <w:p w14:paraId="1BD25F54" w14:textId="20A8507C" w:rsidR="00674467" w:rsidRPr="00390059" w:rsidRDefault="00674467" w:rsidP="00674467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0,98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</w:rPr>
                    <m:t>000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</w:rPr>
            <m:t>=0,99999</m:t>
          </m:r>
          <m:r>
            <w:rPr>
              <w:rFonts w:ascii="Cambria Math" w:hAnsi="Cambria Math"/>
              <w:sz w:val="28"/>
            </w:rPr>
            <m:t>20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09FEBC9" w14:textId="62ACA7BC" w:rsidR="00674467" w:rsidRPr="00523FE7" w:rsidRDefault="00674467" w:rsidP="00674467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0,8</m:t>
                  </m:r>
                  <m:r>
                    <w:rPr>
                      <w:rFonts w:ascii="Cambria Math" w:hAnsi="Cambria Math"/>
                      <w:sz w:val="28"/>
                    </w:rPr>
                    <m:t>075397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,9928711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422568CB" w14:textId="38B67590" w:rsidR="00674467" w:rsidRPr="00674467" w:rsidRDefault="00674467" w:rsidP="00674467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lang w:val="en-US"/>
                    </w:rPr>
                    <m:t>0,5</m:t>
                  </m:r>
                  <m:r>
                    <w:rPr>
                      <w:rFonts w:ascii="Cambria Math" w:hAnsi="Cambria Math"/>
                      <w:sz w:val="28"/>
                    </w:rPr>
                    <m:t>220063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0,8907889;</m:t>
          </m:r>
        </m:oMath>
      </m:oMathPara>
    </w:p>
    <w:p w14:paraId="30320771" w14:textId="2C0242A0" w:rsidR="00674467" w:rsidRPr="009361B1" w:rsidRDefault="00674467" w:rsidP="00674467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0,9999920</m:t>
          </m:r>
          <m:r>
            <w:rPr>
              <w:rFonts w:ascii="Cambria Math" w:hAnsi="Cambria Math"/>
              <w:sz w:val="28"/>
            </w:rPr>
            <m:t>*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,9928711</m:t>
          </m:r>
          <m:r>
            <w:rPr>
              <w:rFonts w:ascii="Cambria Math" w:hAnsi="Cambria Math"/>
              <w:sz w:val="28"/>
              <w:lang w:val="en-US"/>
            </w:rPr>
            <m:t>*</m:t>
          </m:r>
          <m:r>
            <w:rPr>
              <w:rFonts w:ascii="Cambria Math" w:hAnsi="Cambria Math"/>
              <w:sz w:val="28"/>
              <w:lang w:val="en-US"/>
            </w:rPr>
            <m:t>0,8907889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,884431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0A544FC6" w14:textId="71DE236A" w:rsidR="00674467" w:rsidRPr="00177FEB" w:rsidRDefault="00674467" w:rsidP="00674467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0,9999920</m:t>
              </m:r>
            </m:num>
            <m:den>
              <m:r>
                <w:rPr>
                  <w:rFonts w:ascii="Cambria Math" w:hAnsi="Cambria Math"/>
                  <w:sz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</w:rPr>
            <m:t>=0,</m:t>
          </m:r>
          <m:r>
            <w:rPr>
              <w:rFonts w:ascii="Cambria Math" w:hAnsi="Cambria Math"/>
              <w:sz w:val="28"/>
            </w:rPr>
            <m:t>3</m:t>
          </m:r>
          <m:r>
            <w:rPr>
              <w:rFonts w:ascii="Cambria Math" w:hAnsi="Cambria Math"/>
              <w:sz w:val="28"/>
              <w:lang w:val="en-US"/>
            </w:rPr>
            <m:t>33331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5F850A9C" w14:textId="4299AF08" w:rsidR="00674467" w:rsidRPr="00177FEB" w:rsidRDefault="00674467" w:rsidP="00674467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</m:t>
              </m:r>
              <m:r>
                <w:rPr>
                  <w:rFonts w:ascii="Cambria Math" w:hAnsi="Cambria Math"/>
                  <w:sz w:val="28"/>
                  <w:lang w:val="en-US"/>
                </w:rPr>
                <m:t>,9928711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</w:rPr>
            <m:t>= 0,0</m:t>
          </m:r>
          <m:r>
            <w:rPr>
              <w:rFonts w:ascii="Cambria Math" w:hAnsi="Cambria Math"/>
              <w:sz w:val="28"/>
            </w:rPr>
            <m:t>5</m:t>
          </m:r>
          <m:r>
            <w:rPr>
              <w:rFonts w:ascii="Cambria Math" w:hAnsi="Cambria Math"/>
              <w:sz w:val="28"/>
              <w:lang w:val="en-US"/>
            </w:rPr>
            <m:t>5160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0DF4FEE8" w14:textId="3E7FDDED" w:rsidR="00674467" w:rsidRPr="009361B1" w:rsidRDefault="00674467" w:rsidP="00674467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</m:t>
              </m:r>
              <m:r>
                <w:rPr>
                  <w:rFonts w:ascii="Cambria Math" w:hAnsi="Cambria Math"/>
                  <w:sz w:val="28"/>
                  <w:lang w:val="en-US"/>
                </w:rPr>
                <m:t>8907889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 xml:space="preserve"> 0</m:t>
          </m:r>
          <m:r>
            <w:rPr>
              <w:rFonts w:ascii="Cambria Math" w:hAnsi="Cambria Math"/>
              <w:sz w:val="28"/>
              <w:lang w:val="en-US"/>
            </w:rPr>
            <m:t>,074232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0AE3C3E8" w14:textId="2A947506" w:rsidR="00674467" w:rsidRPr="00A87037" w:rsidRDefault="00674467" w:rsidP="00674467">
      <w:pPr>
        <w:jc w:val="center"/>
        <w:rPr>
          <w:bCs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0,3</m:t>
          </m:r>
          <m:r>
            <w:rPr>
              <w:rFonts w:ascii="Cambria Math" w:hAnsi="Cambria Math"/>
              <w:sz w:val="28"/>
              <w:lang w:val="en-US"/>
            </w:rPr>
            <m:t>33331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0,05</m:t>
          </m:r>
          <m:r>
            <w:rPr>
              <w:rFonts w:ascii="Cambria Math" w:hAnsi="Cambria Math"/>
              <w:sz w:val="28"/>
              <w:lang w:val="en-US"/>
            </w:rPr>
            <m:t>5160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,074232</m:t>
          </m:r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0,001365</m:t>
          </m:r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0ED64F8D" w14:textId="77777777" w:rsidR="00B71E6B" w:rsidRPr="00B71E6B" w:rsidRDefault="00B71E6B" w:rsidP="00585CDA">
      <w:pPr>
        <w:rPr>
          <w:b/>
          <w:i/>
          <w:sz w:val="28"/>
        </w:rPr>
      </w:pPr>
    </w:p>
    <w:p w14:paraId="4EB693E9" w14:textId="77777777" w:rsidR="00B71E6B" w:rsidRPr="00B71E6B" w:rsidRDefault="00B71E6B" w:rsidP="00585CDA">
      <w:pPr>
        <w:rPr>
          <w:b/>
          <w:i/>
          <w:sz w:val="28"/>
        </w:rPr>
      </w:pPr>
    </w:p>
    <w:p w14:paraId="59B6AB98" w14:textId="30992955" w:rsidR="00B71E6B" w:rsidRPr="006D6762" w:rsidRDefault="00B71E6B" w:rsidP="00585CDA">
      <w:pPr>
        <w:rPr>
          <w:b/>
          <w:sz w:val="32"/>
          <w:u w:val="single"/>
          <w:lang w:val="en-US"/>
        </w:rPr>
      </w:pPr>
      <w:r>
        <w:br w:type="page"/>
      </w:r>
      <w:r w:rsidRPr="00B71E6B">
        <w:rPr>
          <w:b/>
          <w:sz w:val="32"/>
          <w:u w:val="single"/>
        </w:rPr>
        <w:lastRenderedPageBreak/>
        <w:t xml:space="preserve">Задание №4. </w:t>
      </w:r>
    </w:p>
    <w:p w14:paraId="4FE1CB26" w14:textId="7F1276D2" w:rsidR="00B71E6B" w:rsidRPr="006D6762" w:rsidRDefault="00B71E6B" w:rsidP="006D6762">
      <w:pPr>
        <w:ind w:firstLine="708"/>
        <w:rPr>
          <w:bCs/>
          <w:iCs/>
          <w:sz w:val="28"/>
        </w:rPr>
      </w:pPr>
      <w:r w:rsidRPr="00B71E6B">
        <w:rPr>
          <w:b/>
          <w:i/>
          <w:sz w:val="28"/>
        </w:rPr>
        <w:t xml:space="preserve">   </w:t>
      </w:r>
      <w:r w:rsidR="006D6762">
        <w:rPr>
          <w:bCs/>
          <w:iCs/>
          <w:sz w:val="28"/>
        </w:rPr>
        <w:t>Схема двухпроцессорной ВС с одним резервным блоком памяти и одним резервным устройством ввода-вывода:</w:t>
      </w:r>
    </w:p>
    <w:p w14:paraId="243B3DFC" w14:textId="4932D606" w:rsidR="00B71E6B" w:rsidRDefault="006D6762" w:rsidP="00585CDA">
      <w:r w:rsidRPr="006D6762">
        <w:rPr>
          <w:noProof/>
        </w:rPr>
        <w:drawing>
          <wp:inline distT="0" distB="0" distL="0" distR="0" wp14:anchorId="51BD0AB0" wp14:editId="4FF37095">
            <wp:extent cx="6334760" cy="457327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760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E6B">
        <w:t>Рассчитайте коэффициент готовности вычислительной системы:</w:t>
      </w:r>
    </w:p>
    <w:p w14:paraId="0FC5A379" w14:textId="77777777" w:rsidR="00B71E6B" w:rsidRDefault="00B71E6B" w:rsidP="00585CDA">
      <w:pPr>
        <w:rPr>
          <w:lang w:val="en-US"/>
        </w:rPr>
      </w:pPr>
      <w:r>
        <w:t xml:space="preserve">                                             (Округление до 6 значащих разрядов)</w:t>
      </w:r>
    </w:p>
    <w:p w14:paraId="7244A68D" w14:textId="02F29DB7" w:rsidR="00B71E6B" w:rsidRDefault="006D6762" w:rsidP="006D6762">
      <w:pPr>
        <w:jc w:val="center"/>
        <w:rPr>
          <w:bCs/>
          <w:iCs/>
          <w:sz w:val="24"/>
          <w:szCs w:val="24"/>
          <w:lang w:val="en-US"/>
        </w:rPr>
      </w:pPr>
      <w:r w:rsidRPr="006D6762">
        <w:rPr>
          <w:sz w:val="24"/>
          <w:szCs w:val="24"/>
        </w:rPr>
        <w:t xml:space="preserve">Рисунок 4 – </w:t>
      </w:r>
      <w:r w:rsidRPr="006D6762">
        <w:rPr>
          <w:bCs/>
          <w:iCs/>
          <w:sz w:val="24"/>
          <w:szCs w:val="24"/>
        </w:rPr>
        <w:t>Двухпроцессорная ВС с одним резервным блоком памяти и одним резервным устройством ввода-вывода</w:t>
      </w:r>
    </w:p>
    <w:p w14:paraId="3CEE6F6E" w14:textId="77777777" w:rsidR="006D6762" w:rsidRPr="006D6762" w:rsidRDefault="006D6762" w:rsidP="006D6762">
      <w:pPr>
        <w:jc w:val="center"/>
        <w:rPr>
          <w:sz w:val="24"/>
          <w:szCs w:val="24"/>
          <w:lang w:val="en-US"/>
        </w:rPr>
      </w:pPr>
    </w:p>
    <w:p w14:paraId="4EB6750B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t xml:space="preserve">   Расчетные формулы / Теоретическое обоснование / Схемы </w:t>
      </w:r>
    </w:p>
    <w:p w14:paraId="42B21E0C" w14:textId="77777777" w:rsidR="006D6762" w:rsidRPr="00112C0F" w:rsidRDefault="006D6762" w:rsidP="006D6762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m,n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n-m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; </m:t>
          </m:r>
        </m:oMath>
      </m:oMathPara>
    </w:p>
    <w:p w14:paraId="4637829C" w14:textId="77777777" w:rsidR="006D6762" w:rsidRPr="00112C0F" w:rsidRDefault="006D6762" w:rsidP="006D6762">
      <w:pPr>
        <w:rPr>
          <w:bCs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n!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m!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5A9A62C0" w14:textId="77777777" w:rsidR="006D6762" w:rsidRPr="00157142" w:rsidRDefault="006D6762" w:rsidP="006D6762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6FCB55E9" w14:textId="77777777" w:rsidR="006D6762" w:rsidRPr="00157142" w:rsidRDefault="006D6762" w:rsidP="006D6762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66ABB6A4" w14:textId="62CA5A9B" w:rsidR="006D6762" w:rsidRPr="00B738BF" w:rsidRDefault="006D6762" w:rsidP="006D6762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6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7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</w:rPr>
            <m:t>;</m:t>
          </m:r>
        </m:oMath>
      </m:oMathPara>
    </w:p>
    <w:p w14:paraId="648A9A1A" w14:textId="65A841D6" w:rsidR="006D6762" w:rsidRPr="00B738BF" w:rsidRDefault="006D6762" w:rsidP="006D6762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пм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3446C032" w14:textId="09C2125C" w:rsidR="006D6762" w:rsidRPr="00685CAC" w:rsidRDefault="006D6762" w:rsidP="006D6762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4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19481575" w14:textId="3FD52341" w:rsidR="006D6762" w:rsidRPr="00685CAC" w:rsidRDefault="006D6762" w:rsidP="006D6762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D6BF46E" w14:textId="77777777" w:rsidR="006D6762" w:rsidRPr="00F806F5" w:rsidRDefault="006D6762" w:rsidP="006D6762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2D89E3B8" w14:textId="5D9162DD" w:rsidR="00B71E6B" w:rsidRPr="006D6762" w:rsidRDefault="006D6762" w:rsidP="00585CDA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1DF1DAC5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lastRenderedPageBreak/>
        <w:t xml:space="preserve">   Решение: </w:t>
      </w:r>
    </w:p>
    <w:p w14:paraId="302F5FE2" w14:textId="77777777" w:rsidR="006D6762" w:rsidRPr="008A11E7" w:rsidRDefault="006D6762" w:rsidP="006D6762">
      <w:pPr>
        <w:rPr>
          <w:b/>
          <w:i/>
          <w:sz w:val="28"/>
        </w:rPr>
      </w:pPr>
    </w:p>
    <w:p w14:paraId="247E370C" w14:textId="0D5EE90A" w:rsidR="006D6762" w:rsidRPr="00AB195C" w:rsidRDefault="006D6762" w:rsidP="006D6762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</w:rPr>
            <m:t>=0,9</m:t>
          </m:r>
          <m:r>
            <w:rPr>
              <w:rFonts w:ascii="Cambria Math" w:hAnsi="Cambria Math"/>
              <w:sz w:val="28"/>
            </w:rPr>
            <m:t>6</m:t>
          </m:r>
          <m:r>
            <w:rPr>
              <w:rFonts w:ascii="Cambria Math" w:hAnsi="Cambria Math"/>
              <w:sz w:val="28"/>
              <w:lang w:val="en-US"/>
            </w:rPr>
            <m:t>0400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5FD35FC3" w14:textId="1A484A10" w:rsidR="006D6762" w:rsidRPr="003B7391" w:rsidRDefault="006D6762" w:rsidP="006D6762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6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7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7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</w:rPr>
            <m:t>)+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</w:rPr>
                <m:t>7</m:t>
              </m:r>
            </m:sup>
          </m:sSup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7</m:t>
              </m:r>
              <m:r>
                <w:rPr>
                  <w:rFonts w:ascii="Cambria Math" w:hAnsi="Cambria Math"/>
                  <w:sz w:val="28"/>
                  <w:lang w:val="en-US"/>
                </w:rPr>
                <m:t>*0,807540*0,035</m:t>
              </m:r>
            </m:e>
          </m:d>
          <m:r>
            <w:rPr>
              <w:rFonts w:ascii="Cambria Math" w:hAnsi="Cambria Math"/>
              <w:sz w:val="28"/>
            </w:rPr>
            <m:t>+</m:t>
          </m:r>
          <m:r>
            <w:rPr>
              <w:rFonts w:ascii="Cambria Math" w:hAnsi="Cambria Math"/>
              <w:sz w:val="28"/>
              <w:lang w:val="en-US"/>
            </w:rPr>
            <m:t>0,779276</m:t>
          </m:r>
          <m:r>
            <w:rPr>
              <w:rFonts w:ascii="Cambria Math" w:hAnsi="Cambria Math"/>
              <w:sz w:val="28"/>
            </w:rPr>
            <m:t>=0,9</m:t>
          </m:r>
          <m:r>
            <w:rPr>
              <w:rFonts w:ascii="Cambria Math" w:hAnsi="Cambria Math"/>
              <w:sz w:val="28"/>
              <w:lang w:val="en-US"/>
            </w:rPr>
            <m:t>77123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4B0DA543" w14:textId="703BD672" w:rsidR="006D6762" w:rsidRPr="0094435B" w:rsidRDefault="006D6762" w:rsidP="006D6762">
      <w:pPr>
        <w:rPr>
          <w:bCs/>
          <w:i/>
          <w:iCs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5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5-4</m:t>
              </m:r>
            </m:sup>
          </m:sSup>
          <m:r>
            <w:rPr>
              <w:rFonts w:ascii="Cambria Math" w:hAnsi="Cambria Math"/>
              <w:sz w:val="28"/>
            </w:rPr>
            <m:t>)+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</w:rPr>
            <m:t>==(</m:t>
          </m:r>
          <m:r>
            <w:rPr>
              <w:rFonts w:ascii="Cambria Math" w:hAnsi="Cambria Math"/>
              <w:sz w:val="28"/>
            </w:rPr>
            <m:t>5</m:t>
          </m:r>
          <m:r>
            <w:rPr>
              <w:rFonts w:ascii="Cambria Math" w:hAnsi="Cambria Math"/>
              <w:sz w:val="28"/>
            </w:rPr>
            <m:t>*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,522006*0,15</m:t>
          </m:r>
          <m:r>
            <w:rPr>
              <w:rFonts w:ascii="Cambria Math" w:hAnsi="Cambria Math"/>
              <w:sz w:val="28"/>
            </w:rPr>
            <m:t>)+</m:t>
          </m:r>
          <m:r>
            <w:rPr>
              <w:rFonts w:ascii="Cambria Math" w:hAnsi="Cambria Math"/>
              <w:sz w:val="28"/>
              <w:lang w:val="en-US"/>
            </w:rPr>
            <m:t>0,443705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,835210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6589EAFB" w14:textId="77777777" w:rsidR="006D6762" w:rsidRPr="001C50F4" w:rsidRDefault="006D6762" w:rsidP="006D6762">
      <w:pPr>
        <w:rPr>
          <w:bCs/>
          <w:i/>
          <w:iCs/>
          <w:sz w:val="28"/>
        </w:rPr>
      </w:pPr>
    </w:p>
    <w:p w14:paraId="770891BF" w14:textId="6A6332FE" w:rsidR="006D6762" w:rsidRPr="009361B1" w:rsidRDefault="006D6762" w:rsidP="006D6762">
      <w:pPr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0,96</m:t>
          </m:r>
          <m:r>
            <w:rPr>
              <w:rFonts w:ascii="Cambria Math" w:hAnsi="Cambria Math"/>
              <w:sz w:val="28"/>
              <w:lang w:val="en-US"/>
            </w:rPr>
            <m:t>0400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0,9</m:t>
          </m:r>
          <m:r>
            <w:rPr>
              <w:rFonts w:ascii="Cambria Math" w:hAnsi="Cambria Math"/>
              <w:sz w:val="28"/>
              <w:lang w:val="en-US"/>
            </w:rPr>
            <m:t>77123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,835210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,783785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1ECC422D" w14:textId="77777777" w:rsidR="006D6762" w:rsidRPr="009361B1" w:rsidRDefault="006D6762" w:rsidP="006D6762">
      <w:pPr>
        <w:rPr>
          <w:i/>
          <w:sz w:val="28"/>
        </w:rPr>
      </w:pPr>
    </w:p>
    <w:p w14:paraId="1D138082" w14:textId="6094121D" w:rsidR="006D6762" w:rsidRPr="00177FEB" w:rsidRDefault="006D6762" w:rsidP="006D6762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0,96</m:t>
              </m:r>
              <m:r>
                <w:rPr>
                  <w:rFonts w:ascii="Cambria Math" w:hAnsi="Cambria Math"/>
                  <w:sz w:val="28"/>
                  <w:lang w:val="en-US"/>
                </w:rPr>
                <m:t>0400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=0,</m:t>
          </m:r>
          <m:r>
            <w:rPr>
              <w:rFonts w:ascii="Cambria Math" w:hAnsi="Cambria Math"/>
              <w:sz w:val="28"/>
            </w:rPr>
            <m:t>4</m:t>
          </m:r>
          <m:r>
            <w:rPr>
              <w:rFonts w:ascii="Cambria Math" w:hAnsi="Cambria Math"/>
              <w:sz w:val="28"/>
              <w:lang w:val="en-US"/>
            </w:rPr>
            <m:t>80200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1035ABA2" w14:textId="2FFBA9A9" w:rsidR="006D6762" w:rsidRPr="00177FEB" w:rsidRDefault="006D6762" w:rsidP="006D6762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</m:t>
              </m:r>
              <m:r>
                <w:rPr>
                  <w:rFonts w:ascii="Cambria Math" w:hAnsi="Cambria Math"/>
                  <w:sz w:val="28"/>
                  <w:lang w:val="en-US"/>
                </w:rPr>
                <m:t>77123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7</m:t>
              </m:r>
            </m:den>
          </m:f>
          <m:r>
            <w:rPr>
              <w:rFonts w:ascii="Cambria Math" w:hAnsi="Cambria Math"/>
              <w:sz w:val="28"/>
            </w:rPr>
            <m:t>= 0,</m:t>
          </m:r>
          <m:r>
            <w:rPr>
              <w:rFonts w:ascii="Cambria Math" w:hAnsi="Cambria Math"/>
              <w:sz w:val="28"/>
            </w:rPr>
            <m:t>1</m:t>
          </m:r>
          <m:r>
            <w:rPr>
              <w:rFonts w:ascii="Cambria Math" w:hAnsi="Cambria Math"/>
              <w:sz w:val="28"/>
              <w:lang w:val="en-US"/>
            </w:rPr>
            <m:t>39589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606265D" w14:textId="38277B44" w:rsidR="006D6762" w:rsidRPr="00034B84" w:rsidRDefault="006D6762" w:rsidP="006D6762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</m:t>
              </m:r>
              <m:r>
                <w:rPr>
                  <w:rFonts w:ascii="Cambria Math" w:hAnsi="Cambria Math"/>
                  <w:sz w:val="28"/>
                  <w:lang w:val="en-US"/>
                </w:rPr>
                <m:t>,835210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,167042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64FAA6AF" w14:textId="3BA5ECA7" w:rsidR="006D6762" w:rsidRPr="001C50F4" w:rsidRDefault="006D6762" w:rsidP="006D6762">
      <w:pPr>
        <w:jc w:val="center"/>
        <w:rPr>
          <w:bCs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0,4</m:t>
          </m:r>
          <m:r>
            <w:rPr>
              <w:rFonts w:ascii="Cambria Math" w:hAnsi="Cambria Math"/>
              <w:sz w:val="28"/>
              <w:lang w:val="en-US"/>
            </w:rPr>
            <m:t>80200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0,1</m:t>
          </m:r>
          <m:r>
            <w:rPr>
              <w:rFonts w:ascii="Cambria Math" w:hAnsi="Cambria Math"/>
              <w:sz w:val="28"/>
              <w:lang w:val="en-US"/>
            </w:rPr>
            <m:t>39589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,167042</m:t>
          </m:r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0,0111969</m:t>
          </m:r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626271A2" w14:textId="77777777" w:rsidR="00B71E6B" w:rsidRPr="00B71E6B" w:rsidRDefault="00B71E6B" w:rsidP="00585CDA">
      <w:pPr>
        <w:rPr>
          <w:b/>
          <w:i/>
          <w:sz w:val="28"/>
        </w:rPr>
      </w:pPr>
    </w:p>
    <w:p w14:paraId="75AE4B49" w14:textId="77777777" w:rsidR="00B71E6B" w:rsidRPr="00B71E6B" w:rsidRDefault="00B71E6B" w:rsidP="00585CDA">
      <w:pPr>
        <w:rPr>
          <w:b/>
          <w:i/>
          <w:sz w:val="28"/>
        </w:rPr>
      </w:pPr>
    </w:p>
    <w:p w14:paraId="3A8B1DE4" w14:textId="77777777" w:rsidR="00B71E6B" w:rsidRPr="00B71E6B" w:rsidRDefault="00B71E6B" w:rsidP="00585CDA">
      <w:pPr>
        <w:rPr>
          <w:b/>
          <w:i/>
          <w:sz w:val="28"/>
        </w:rPr>
      </w:pPr>
    </w:p>
    <w:p w14:paraId="06067CBD" w14:textId="77777777" w:rsidR="00B71E6B" w:rsidRPr="00B71E6B" w:rsidRDefault="00B71E6B" w:rsidP="00585CDA">
      <w:pPr>
        <w:rPr>
          <w:b/>
          <w:sz w:val="32"/>
          <w:u w:val="single"/>
        </w:rPr>
      </w:pPr>
      <w:r>
        <w:br w:type="page"/>
      </w:r>
      <w:r w:rsidRPr="00B71E6B">
        <w:rPr>
          <w:b/>
          <w:sz w:val="32"/>
          <w:u w:val="single"/>
        </w:rPr>
        <w:lastRenderedPageBreak/>
        <w:t xml:space="preserve">Задание №5. </w:t>
      </w:r>
    </w:p>
    <w:p w14:paraId="5A5D4E64" w14:textId="77777777" w:rsidR="008949D0" w:rsidRDefault="008949D0" w:rsidP="008949D0">
      <w:pPr>
        <w:ind w:firstLine="708"/>
        <w:rPr>
          <w:noProof/>
        </w:rPr>
      </w:pPr>
      <w:r>
        <w:rPr>
          <w:bCs/>
          <w:iCs/>
          <w:sz w:val="28"/>
        </w:rPr>
        <w:t>Схема двухпроцессорной ВС с 2 резервными блоками памяти и 2 резервными блоками устройства ввода-вывода:</w:t>
      </w:r>
      <w:r w:rsidRPr="00136183">
        <w:rPr>
          <w:noProof/>
        </w:rPr>
        <w:t xml:space="preserve"> </w:t>
      </w:r>
    </w:p>
    <w:p w14:paraId="718DCA1D" w14:textId="5CDFED8C" w:rsidR="00B71E6B" w:rsidRDefault="008949D0" w:rsidP="00585CDA">
      <w:r w:rsidRPr="008949D0">
        <w:rPr>
          <w:noProof/>
        </w:rPr>
        <w:drawing>
          <wp:inline distT="0" distB="0" distL="0" distR="0" wp14:anchorId="62CB3826" wp14:editId="744D8478">
            <wp:extent cx="6334760" cy="457517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76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E6B">
        <w:t>Рассчитайте коэффициент готовности вычислительной системы:</w:t>
      </w:r>
    </w:p>
    <w:p w14:paraId="0C699F89" w14:textId="22655B63" w:rsidR="00B71E6B" w:rsidRDefault="00B71E6B" w:rsidP="00585CDA">
      <w:pPr>
        <w:rPr>
          <w:lang w:val="en-US"/>
        </w:rPr>
      </w:pPr>
      <w:r>
        <w:t xml:space="preserve">                                             (Округление до 6 значащих разрядов)</w:t>
      </w:r>
    </w:p>
    <w:p w14:paraId="47995D4E" w14:textId="77777777" w:rsidR="008949D0" w:rsidRPr="008949D0" w:rsidRDefault="008949D0" w:rsidP="00585CDA">
      <w:pPr>
        <w:rPr>
          <w:lang w:val="en-US"/>
        </w:rPr>
      </w:pPr>
    </w:p>
    <w:p w14:paraId="4B1A0AE8" w14:textId="734B14AE" w:rsidR="00B71E6B" w:rsidRPr="008949D0" w:rsidRDefault="008949D0" w:rsidP="008949D0">
      <w:pPr>
        <w:jc w:val="center"/>
        <w:rPr>
          <w:sz w:val="24"/>
          <w:szCs w:val="24"/>
        </w:rPr>
      </w:pPr>
      <w:r w:rsidRPr="008949D0">
        <w:rPr>
          <w:sz w:val="24"/>
          <w:szCs w:val="24"/>
        </w:rPr>
        <w:t xml:space="preserve">Рисунок 5 – </w:t>
      </w:r>
      <w:r w:rsidRPr="008949D0">
        <w:rPr>
          <w:bCs/>
          <w:iCs/>
          <w:sz w:val="24"/>
          <w:szCs w:val="24"/>
        </w:rPr>
        <w:t>Двухпроцессорная ВС с 2 резервными блоками памяти и 2 резервными блоками устройства ввода-вывода</w:t>
      </w:r>
    </w:p>
    <w:p w14:paraId="412152B4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t xml:space="preserve">   Расчетные формулы / Теоретическое обоснование / Схемы </w:t>
      </w:r>
    </w:p>
    <w:p w14:paraId="169612D3" w14:textId="77777777" w:rsidR="008949D0" w:rsidRPr="00112C0F" w:rsidRDefault="008949D0" w:rsidP="008949D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m,n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n-m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; </m:t>
          </m:r>
        </m:oMath>
      </m:oMathPara>
    </w:p>
    <w:p w14:paraId="165CDB3B" w14:textId="77777777" w:rsidR="008949D0" w:rsidRPr="00112C0F" w:rsidRDefault="008949D0" w:rsidP="008949D0">
      <w:pPr>
        <w:rPr>
          <w:bCs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n!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m!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03533137" w14:textId="77777777" w:rsidR="008949D0" w:rsidRPr="00157142" w:rsidRDefault="008949D0" w:rsidP="008949D0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</w:rPr>
            <m:t>;</m:t>
          </m:r>
        </m:oMath>
      </m:oMathPara>
    </w:p>
    <w:p w14:paraId="2993C919" w14:textId="77777777" w:rsidR="008949D0" w:rsidRPr="00157142" w:rsidRDefault="008949D0" w:rsidP="008949D0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25968DD1" w14:textId="53A138F6" w:rsidR="008949D0" w:rsidRPr="00B738BF" w:rsidRDefault="008949D0" w:rsidP="008949D0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6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7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8</m:t>
              </m:r>
              <m:r>
                <w:rPr>
                  <w:rFonts w:ascii="Cambria Math" w:hAnsi="Cambria Math"/>
                  <w:sz w:val="28"/>
                </w:rPr>
                <m:t>,</m:t>
              </m:r>
              <m:r>
                <w:rPr>
                  <w:rFonts w:ascii="Cambria Math" w:hAnsi="Cambria Math"/>
                  <w:sz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</w:rPr>
            <m:t>;</m:t>
          </m:r>
        </m:oMath>
      </m:oMathPara>
    </w:p>
    <w:p w14:paraId="1BCB4B37" w14:textId="5546B568" w:rsidR="008949D0" w:rsidRPr="00B738BF" w:rsidRDefault="008949D0" w:rsidP="008949D0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пм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611150F9" w14:textId="23AAE1A9" w:rsidR="008949D0" w:rsidRPr="00685CAC" w:rsidRDefault="008949D0" w:rsidP="008949D0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4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05C520C" w14:textId="6353F030" w:rsidR="008949D0" w:rsidRPr="00685CAC" w:rsidRDefault="008949D0" w:rsidP="008949D0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20C47E4A" w14:textId="77777777" w:rsidR="008949D0" w:rsidRPr="00F806F5" w:rsidRDefault="008949D0" w:rsidP="008949D0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2D2D8DF6" w14:textId="77777777" w:rsidR="008949D0" w:rsidRPr="009020C5" w:rsidRDefault="008949D0" w:rsidP="008949D0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47ABEF3B" w14:textId="77777777" w:rsidR="008949D0" w:rsidRPr="008A11E7" w:rsidRDefault="008949D0" w:rsidP="008949D0">
      <w:pPr>
        <w:rPr>
          <w:b/>
          <w:i/>
          <w:sz w:val="28"/>
        </w:rPr>
      </w:pPr>
    </w:p>
    <w:p w14:paraId="1566667F" w14:textId="77777777" w:rsidR="00B71E6B" w:rsidRPr="008949D0" w:rsidRDefault="00B71E6B" w:rsidP="00585CDA">
      <w:pPr>
        <w:rPr>
          <w:b/>
          <w:i/>
          <w:sz w:val="28"/>
          <w:lang w:val="en-US"/>
        </w:rPr>
      </w:pPr>
    </w:p>
    <w:p w14:paraId="1476C485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t xml:space="preserve">   Решение: </w:t>
      </w:r>
    </w:p>
    <w:p w14:paraId="1213D304" w14:textId="6AC47160" w:rsidR="00E66EA2" w:rsidRPr="001C50F4" w:rsidRDefault="00E66EA2" w:rsidP="00E66EA2">
      <w:pPr>
        <w:rPr>
          <w:bCs/>
          <w:i/>
          <w:iCs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</w:rPr>
            <m:t>=0,96</m:t>
          </m:r>
          <m:r>
            <w:rPr>
              <w:rFonts w:ascii="Cambria Math" w:hAnsi="Cambria Math"/>
              <w:sz w:val="28"/>
              <w:lang w:val="en-US"/>
            </w:rPr>
            <m:t>0400;</m:t>
          </m:r>
        </m:oMath>
      </m:oMathPara>
    </w:p>
    <w:p w14:paraId="1D92F282" w14:textId="730E766C" w:rsidR="00E66EA2" w:rsidRPr="001C50F4" w:rsidRDefault="00E66EA2" w:rsidP="00E66EA2">
      <w:pPr>
        <w:rPr>
          <w:bCs/>
          <w:i/>
          <w:iCs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6,8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7,8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8,8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8-6</m:t>
              </m:r>
            </m:sup>
          </m:sSup>
          <m:r>
            <w:rPr>
              <w:rFonts w:ascii="Cambria Math" w:hAnsi="Cambria Math"/>
              <w:sz w:val="28"/>
            </w:rPr>
            <m:t>)+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8-7</m:t>
              </m:r>
            </m:sup>
          </m:sSup>
          <m:r>
            <w:rPr>
              <w:rFonts w:ascii="Cambria Math" w:hAnsi="Cambria Math"/>
              <w:sz w:val="28"/>
            </w:rPr>
            <m:t>)+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p>
          </m:sSup>
          <m:r>
            <w:rPr>
              <w:rFonts w:ascii="Cambria Math" w:hAnsi="Cambria Math"/>
              <w:sz w:val="28"/>
            </w:rPr>
            <m:t>=(</m:t>
          </m:r>
          <m:r>
            <w:rPr>
              <w:rFonts w:ascii="Cambria Math" w:hAnsi="Cambria Math"/>
              <w:sz w:val="28"/>
            </w:rPr>
            <m:t>2</m:t>
          </m:r>
          <m:r>
            <w:rPr>
              <w:rFonts w:ascii="Cambria Math" w:hAnsi="Cambria Math"/>
              <w:sz w:val="28"/>
              <w:lang w:val="en-US"/>
            </w:rPr>
            <m:t>8* 0,807540* 0,001225</m:t>
          </m:r>
          <m:r>
            <w:rPr>
              <w:rFonts w:ascii="Cambria Math" w:hAnsi="Cambria Math"/>
              <w:sz w:val="28"/>
            </w:rPr>
            <m:t>)+(</m:t>
          </m:r>
          <m:r>
            <w:rPr>
              <w:rFonts w:ascii="Cambria Math" w:hAnsi="Cambria Math"/>
              <w:sz w:val="28"/>
            </w:rPr>
            <m:t>8</m:t>
          </m:r>
          <m:r>
            <w:rPr>
              <w:rFonts w:ascii="Cambria Math" w:hAnsi="Cambria Math"/>
              <w:sz w:val="28"/>
              <w:lang w:val="en-US"/>
            </w:rPr>
            <m:t>* 0,779276* 0,035</m:t>
          </m:r>
          <m:r>
            <w:rPr>
              <w:rFonts w:ascii="Cambria Math" w:hAnsi="Cambria Math"/>
              <w:sz w:val="28"/>
            </w:rPr>
            <m:t>)+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,752001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 xml:space="preserve"> 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,997897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296E2597" w14:textId="77777777" w:rsidR="00E66EA2" w:rsidRPr="00F536D5" w:rsidRDefault="00E66EA2" w:rsidP="00E66EA2">
      <w:pPr>
        <w:rPr>
          <w:bCs/>
          <w:i/>
          <w:iCs/>
          <w:sz w:val="28"/>
        </w:rPr>
      </w:pPr>
    </w:p>
    <w:p w14:paraId="01A4ECD3" w14:textId="514DD0E5" w:rsidR="00E66EA2" w:rsidRPr="001C50F4" w:rsidRDefault="00E66EA2" w:rsidP="00E66EA2">
      <w:pPr>
        <w:rPr>
          <w:bCs/>
          <w:i/>
          <w:iCs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4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  <m:r>
                <w:rPr>
                  <w:rFonts w:ascii="Cambria Math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</w:rPr>
            <m:t>)+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</w:rPr>
            <m:t>)+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(1</m:t>
          </m:r>
          <m:r>
            <w:rPr>
              <w:rFonts w:ascii="Cambria Math" w:hAnsi="Cambria Math"/>
              <w:sz w:val="28"/>
              <w:lang w:val="en-US"/>
            </w:rPr>
            <m:t>5* 0,522006* 0,0225)+(6* 0,443705* 0,15)+0,377150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,952662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2F1DFB66" w14:textId="77777777" w:rsidR="00E66EA2" w:rsidRPr="001C50F4" w:rsidRDefault="00E66EA2" w:rsidP="00E66EA2">
      <w:pPr>
        <w:rPr>
          <w:bCs/>
          <w:i/>
          <w:iCs/>
          <w:sz w:val="28"/>
        </w:rPr>
      </w:pPr>
    </w:p>
    <w:p w14:paraId="2C4239FF" w14:textId="4F2B94FC" w:rsidR="00E66EA2" w:rsidRPr="00B73CE2" w:rsidRDefault="00E66EA2" w:rsidP="00E66EA2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0,96</m:t>
          </m:r>
          <m:r>
            <w:rPr>
              <w:rFonts w:ascii="Cambria Math" w:hAnsi="Cambria Math"/>
              <w:sz w:val="28"/>
              <w:lang w:val="en-US"/>
            </w:rPr>
            <m:t>0400</m:t>
          </m:r>
          <m:r>
            <w:rPr>
              <w:rFonts w:ascii="Cambria Math" w:hAnsi="Cambria Math"/>
              <w:sz w:val="28"/>
              <w:lang w:val="en-US"/>
            </w:rPr>
            <m:t>*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,997897</m:t>
          </m:r>
          <m:r>
            <w:rPr>
              <w:rFonts w:ascii="Cambria Math" w:hAnsi="Cambria Math"/>
              <w:sz w:val="28"/>
              <w:lang w:val="en-US"/>
            </w:rPr>
            <m:t>*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,952662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0,913012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03B7A4A0" w14:textId="77777777" w:rsidR="00E66EA2" w:rsidRPr="009361B1" w:rsidRDefault="00E66EA2" w:rsidP="00E66EA2">
      <w:pPr>
        <w:rPr>
          <w:i/>
          <w:sz w:val="28"/>
        </w:rPr>
      </w:pPr>
    </w:p>
    <w:p w14:paraId="373333B4" w14:textId="11166288" w:rsidR="00E66EA2" w:rsidRPr="00177FEB" w:rsidRDefault="00E66EA2" w:rsidP="00E66EA2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0,96</m:t>
              </m:r>
              <m:r>
                <w:rPr>
                  <w:rFonts w:ascii="Cambria Math" w:hAnsi="Cambria Math"/>
                  <w:sz w:val="28"/>
                  <w:lang w:val="en-US"/>
                </w:rPr>
                <m:t>0400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=0,</m:t>
          </m:r>
          <m:r>
            <w:rPr>
              <w:rFonts w:ascii="Cambria Math" w:hAnsi="Cambria Math"/>
              <w:sz w:val="28"/>
            </w:rPr>
            <m:t>4</m:t>
          </m:r>
          <m:r>
            <w:rPr>
              <w:rFonts w:ascii="Cambria Math" w:hAnsi="Cambria Math"/>
              <w:sz w:val="28"/>
              <w:lang w:val="en-US"/>
            </w:rPr>
            <m:t>80200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42534A9B" w14:textId="25FC9C1E" w:rsidR="00E66EA2" w:rsidRPr="00177FEB" w:rsidRDefault="00E66EA2" w:rsidP="00E66EA2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lang w:val="en-US"/>
                </w:rPr>
                <m:t>,997897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</w:rPr>
            <m:t>= 0,</m:t>
          </m:r>
          <m:r>
            <w:rPr>
              <w:rFonts w:ascii="Cambria Math" w:hAnsi="Cambria Math"/>
              <w:sz w:val="28"/>
            </w:rPr>
            <m:t>1</m:t>
          </m:r>
          <m:r>
            <w:rPr>
              <w:rFonts w:ascii="Cambria Math" w:hAnsi="Cambria Math"/>
              <w:sz w:val="28"/>
              <w:lang w:val="en-US"/>
            </w:rPr>
            <m:t>24737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1062061C" w14:textId="63FE3E29" w:rsidR="00E66EA2" w:rsidRPr="00034B84" w:rsidRDefault="00E66EA2" w:rsidP="00E66EA2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</m:t>
              </m:r>
              <m:r>
                <w:rPr>
                  <w:rFonts w:ascii="Cambria Math" w:hAnsi="Cambria Math"/>
                  <w:sz w:val="28"/>
                  <w:lang w:val="en-US"/>
                </w:rPr>
                <m:t>,952662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</w:rPr>
            <m:t>=0,1</m:t>
          </m:r>
          <m:r>
            <w:rPr>
              <w:rFonts w:ascii="Cambria Math" w:hAnsi="Cambria Math"/>
              <w:sz w:val="28"/>
              <w:lang w:val="en-US"/>
            </w:rPr>
            <m:t>58777;</m:t>
          </m:r>
        </m:oMath>
      </m:oMathPara>
    </w:p>
    <w:p w14:paraId="1B9125EF" w14:textId="77777777" w:rsidR="00E66EA2" w:rsidRPr="00F806F5" w:rsidRDefault="00E66EA2" w:rsidP="00E66EA2">
      <w:pPr>
        <w:rPr>
          <w:bCs/>
          <w:i/>
          <w:iCs/>
          <w:sz w:val="28"/>
          <w:lang w:val="en-US"/>
        </w:rPr>
      </w:pPr>
    </w:p>
    <w:p w14:paraId="2A68F96C" w14:textId="66371163" w:rsidR="00E66EA2" w:rsidRPr="001566E7" w:rsidRDefault="00E66EA2" w:rsidP="00E66EA2">
      <w:pPr>
        <w:jc w:val="center"/>
        <w:rPr>
          <w:bCs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=0,</m:t>
          </m:r>
          <m:r>
            <w:rPr>
              <w:rFonts w:ascii="Cambria Math" w:hAnsi="Cambria Math"/>
              <w:sz w:val="28"/>
              <w:lang w:val="en-US"/>
            </w:rPr>
            <m:t>158777*0,124737*0,480200</m:t>
          </m:r>
          <m:r>
            <w:rPr>
              <w:rFonts w:ascii="Cambria Math" w:hAnsi="Cambria Math"/>
              <w:sz w:val="28"/>
              <w:lang w:val="en-US"/>
            </w:rPr>
            <m:t>=0</m:t>
          </m:r>
          <m:r>
            <w:rPr>
              <w:rFonts w:ascii="Cambria Math" w:hAnsi="Cambria Math"/>
              <w:sz w:val="28"/>
              <w:lang w:val="en-US"/>
            </w:rPr>
            <m:t>,0095105</m:t>
          </m:r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2B5DE681" w14:textId="77777777" w:rsidR="00B71E6B" w:rsidRPr="00B71E6B" w:rsidRDefault="00B71E6B" w:rsidP="00585CDA">
      <w:pPr>
        <w:rPr>
          <w:b/>
          <w:i/>
          <w:sz w:val="28"/>
        </w:rPr>
      </w:pPr>
    </w:p>
    <w:p w14:paraId="4C60A194" w14:textId="77777777" w:rsidR="00B71E6B" w:rsidRPr="00B71E6B" w:rsidRDefault="00B71E6B" w:rsidP="00585CDA">
      <w:pPr>
        <w:rPr>
          <w:b/>
          <w:i/>
          <w:sz w:val="28"/>
        </w:rPr>
      </w:pPr>
    </w:p>
    <w:p w14:paraId="322385E1" w14:textId="77777777" w:rsidR="00B71E6B" w:rsidRPr="00B71E6B" w:rsidRDefault="00B71E6B" w:rsidP="00585CDA">
      <w:pPr>
        <w:rPr>
          <w:b/>
          <w:i/>
          <w:sz w:val="28"/>
        </w:rPr>
      </w:pPr>
    </w:p>
    <w:p w14:paraId="17D3DDC9" w14:textId="77777777" w:rsidR="00B71E6B" w:rsidRPr="00B71E6B" w:rsidRDefault="00B71E6B" w:rsidP="00585CDA">
      <w:pPr>
        <w:rPr>
          <w:b/>
          <w:sz w:val="32"/>
          <w:u w:val="single"/>
        </w:rPr>
      </w:pPr>
      <w:r>
        <w:br w:type="page"/>
      </w:r>
      <w:r w:rsidRPr="00B71E6B">
        <w:rPr>
          <w:b/>
          <w:sz w:val="32"/>
          <w:u w:val="single"/>
        </w:rPr>
        <w:lastRenderedPageBreak/>
        <w:t xml:space="preserve">Задание №6. </w:t>
      </w:r>
    </w:p>
    <w:p w14:paraId="35F021B7" w14:textId="77777777" w:rsidR="00B71E6B" w:rsidRPr="00B71E6B" w:rsidRDefault="00B71E6B" w:rsidP="00585CDA">
      <w:pPr>
        <w:rPr>
          <w:b/>
          <w:sz w:val="32"/>
          <w:u w:val="single"/>
        </w:rPr>
      </w:pPr>
    </w:p>
    <w:p w14:paraId="336C2F20" w14:textId="377311A2" w:rsidR="007F5395" w:rsidRDefault="007F5395" w:rsidP="007F5395">
      <w:pPr>
        <w:ind w:firstLine="708"/>
        <w:rPr>
          <w:bCs/>
          <w:iCs/>
          <w:sz w:val="28"/>
        </w:rPr>
      </w:pPr>
      <w:r>
        <w:rPr>
          <w:bCs/>
          <w:iCs/>
          <w:sz w:val="28"/>
        </w:rPr>
        <w:t xml:space="preserve">Схема двухпроцессорной ВС с </w:t>
      </w:r>
      <w:r w:rsidRPr="007F5395">
        <w:rPr>
          <w:bCs/>
          <w:iCs/>
          <w:sz w:val="28"/>
        </w:rPr>
        <w:t>6</w:t>
      </w:r>
      <w:r>
        <w:rPr>
          <w:bCs/>
          <w:iCs/>
          <w:sz w:val="28"/>
        </w:rPr>
        <w:t xml:space="preserve"> резервными блоками памяти и </w:t>
      </w:r>
      <w:r w:rsidRPr="007F5395">
        <w:rPr>
          <w:bCs/>
          <w:iCs/>
          <w:sz w:val="28"/>
        </w:rPr>
        <w:t>4</w:t>
      </w:r>
      <w:r>
        <w:rPr>
          <w:bCs/>
          <w:iCs/>
          <w:sz w:val="28"/>
        </w:rPr>
        <w:t xml:space="preserve"> резервными блоками устройства ввода-вывода:</w:t>
      </w:r>
    </w:p>
    <w:p w14:paraId="333C3B84" w14:textId="282BA871" w:rsidR="00B71E6B" w:rsidRDefault="00DF3B64" w:rsidP="00585CDA">
      <w:r>
        <w:rPr>
          <w:noProof/>
        </w:rPr>
        <w:drawing>
          <wp:inline distT="0" distB="0" distL="0" distR="0" wp14:anchorId="205A7277" wp14:editId="2D4416CE">
            <wp:extent cx="6334125" cy="4562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E6B">
        <w:t>Рассчитайте коэффициент готовности вычислительной системы:</w:t>
      </w:r>
    </w:p>
    <w:p w14:paraId="28C3FDE9" w14:textId="77777777" w:rsidR="00B71E6B" w:rsidRDefault="00B71E6B" w:rsidP="00585CDA">
      <w:r>
        <w:t xml:space="preserve">                                             (Округление до 6 значащих разрядов)</w:t>
      </w:r>
    </w:p>
    <w:p w14:paraId="01F0AE03" w14:textId="77777777" w:rsidR="00B71E6B" w:rsidRDefault="00B71E6B" w:rsidP="00585CDA"/>
    <w:p w14:paraId="09505ED1" w14:textId="77777777" w:rsidR="00B71E6B" w:rsidRDefault="00B71E6B" w:rsidP="00585CDA"/>
    <w:p w14:paraId="6B523478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t xml:space="preserve">   Расчетные формулы / Теоретическое обоснование / Схемы </w:t>
      </w:r>
    </w:p>
    <w:p w14:paraId="1C8E233A" w14:textId="77777777" w:rsidR="007F5395" w:rsidRPr="00112C0F" w:rsidRDefault="007F5395" w:rsidP="007F539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m,n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n-m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; </m:t>
          </m:r>
        </m:oMath>
      </m:oMathPara>
    </w:p>
    <w:p w14:paraId="13EA3A7F" w14:textId="77777777" w:rsidR="007F5395" w:rsidRPr="00112C0F" w:rsidRDefault="007F5395" w:rsidP="007F5395">
      <w:pPr>
        <w:rPr>
          <w:bCs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n!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m!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n-m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!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1BD2C61F" w14:textId="77777777" w:rsidR="007F5395" w:rsidRPr="00157142" w:rsidRDefault="007F5395" w:rsidP="007F5395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</w:rPr>
            <m:t>;</m:t>
          </m:r>
        </m:oMath>
      </m:oMathPara>
    </w:p>
    <w:p w14:paraId="00075EA5" w14:textId="77777777" w:rsidR="007F5395" w:rsidRPr="00157142" w:rsidRDefault="007F5395" w:rsidP="007F5395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;</m:t>
          </m:r>
        </m:oMath>
      </m:oMathPara>
    </w:p>
    <w:p w14:paraId="35C68914" w14:textId="350EF02D" w:rsidR="007F5395" w:rsidRPr="00B738BF" w:rsidRDefault="007F5395" w:rsidP="007F5395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</w:rPr>
            <m:t>=1-(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,12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,12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)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1C859365" w14:textId="29DFA840" w:rsidR="007F5395" w:rsidRPr="00B738BF" w:rsidRDefault="007F5395" w:rsidP="007F5395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пм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4B74439C" w14:textId="192B9FB5" w:rsidR="007F5395" w:rsidRPr="00B738BF" w:rsidRDefault="007F5395" w:rsidP="007F5395">
      <w:pPr>
        <w:rPr>
          <w:bCs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=1-(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)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4652A12C" w14:textId="3F92F24F" w:rsidR="007F5395" w:rsidRPr="00685CAC" w:rsidRDefault="007F5395" w:rsidP="007F5395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6AFDE53B" w14:textId="77777777" w:rsidR="007F5395" w:rsidRPr="00F806F5" w:rsidRDefault="007F5395" w:rsidP="007F5395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7A545021" w14:textId="68DA363D" w:rsidR="00B71E6B" w:rsidRPr="007F5395" w:rsidRDefault="007F5395" w:rsidP="00585CDA">
      <w:pPr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0F930ABC" w14:textId="77777777" w:rsidR="00B71E6B" w:rsidRPr="00B71E6B" w:rsidRDefault="00B71E6B" w:rsidP="00585CDA">
      <w:pPr>
        <w:rPr>
          <w:b/>
          <w:i/>
          <w:sz w:val="28"/>
        </w:rPr>
      </w:pPr>
      <w:r w:rsidRPr="00B71E6B">
        <w:rPr>
          <w:b/>
          <w:i/>
          <w:sz w:val="28"/>
        </w:rPr>
        <w:lastRenderedPageBreak/>
        <w:t xml:space="preserve">   Решение: </w:t>
      </w:r>
    </w:p>
    <w:p w14:paraId="2F8D3323" w14:textId="195E3C33" w:rsidR="002705A7" w:rsidRPr="001C50F4" w:rsidRDefault="002705A7" w:rsidP="002705A7">
      <w:pPr>
        <w:rPr>
          <w:bCs/>
          <w:i/>
          <w:iCs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</w:rPr>
            <m:t>=0,96</m:t>
          </m:r>
          <m:r>
            <w:rPr>
              <w:rFonts w:ascii="Cambria Math" w:hAnsi="Cambria Math"/>
              <w:sz w:val="28"/>
              <w:lang w:val="en-US"/>
            </w:rPr>
            <m:t>0400;</m:t>
          </m:r>
        </m:oMath>
      </m:oMathPara>
    </w:p>
    <w:p w14:paraId="56EFA300" w14:textId="5B5AC719" w:rsidR="002705A7" w:rsidRPr="00706D64" w:rsidRDefault="002705A7" w:rsidP="002705A7">
      <w:pPr>
        <w:rPr>
          <w:bCs/>
          <w:i/>
          <w:iCs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 =1-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0,12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 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1,12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 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2,12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 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3,12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4,12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5,12</m:t>
                  </m:r>
                </m:sub>
              </m:sSub>
            </m:e>
          </m:d>
          <m:r>
            <w:rPr>
              <w:rFonts w:ascii="Cambria Math" w:hAnsi="Cambria Math"/>
              <w:sz w:val="28"/>
              <w:lang w:val="en-US"/>
            </w:rPr>
            <m:t xml:space="preserve"> =1- 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12-1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12-2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12-3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12-4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12-5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))=</m:t>
          </m:r>
          <m:r>
            <w:rPr>
              <w:rFonts w:ascii="Cambria Math" w:hAnsi="Cambria Math"/>
              <w:sz w:val="28"/>
              <w:szCs w:val="28"/>
              <w:lang w:val="en-US"/>
            </w:rPr>
            <m:t>1-(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+(12*0,</m:t>
          </m:r>
          <m:r>
            <w:rPr>
              <w:rFonts w:ascii="Cambria Math" w:hAnsi="Cambria Math"/>
              <w:sz w:val="28"/>
              <w:szCs w:val="28"/>
              <w:lang w:val="en-US"/>
            </w:rPr>
            <m:t>965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</m:t>
          </m:r>
          <m:r>
            <w:rPr>
              <w:rFonts w:ascii="Cambria Math" w:hAnsi="Cambria Math"/>
              <w:sz w:val="28"/>
              <w:szCs w:val="28"/>
              <w:lang w:val="en-US"/>
            </w:rPr>
            <m:t>(66*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035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)+(220*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965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(495*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  <m:r>
            <w:rPr>
              <w:rFonts w:ascii="Cambria Math" w:hAnsi="Cambria Math"/>
              <w:sz w:val="28"/>
              <w:szCs w:val="28"/>
              <w:lang w:val="en-US"/>
            </w:rPr>
            <m:t>+(</m:t>
          </m:r>
          <m:r>
            <w:rPr>
              <w:rFonts w:ascii="Cambria Math" w:hAnsi="Cambria Math"/>
              <w:sz w:val="28"/>
              <w:szCs w:val="28"/>
              <w:lang w:val="en-US"/>
            </w:rPr>
            <m:t>792*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  <w:lang w:val="en-US"/>
            </w:rPr>
            <m:t>,99999996</m:t>
          </m:r>
        </m:oMath>
      </m:oMathPara>
    </w:p>
    <w:p w14:paraId="424D164F" w14:textId="77777777" w:rsidR="002705A7" w:rsidRDefault="002705A7" w:rsidP="002705A7">
      <w:pPr>
        <w:rPr>
          <w:bCs/>
          <w:i/>
          <w:iCs/>
          <w:sz w:val="28"/>
          <w:lang w:val="en-US"/>
        </w:rPr>
      </w:pPr>
    </w:p>
    <w:p w14:paraId="225DB057" w14:textId="16819A8A" w:rsidR="002705A7" w:rsidRPr="00BE64E0" w:rsidRDefault="002705A7" w:rsidP="002705A7">
      <w:pPr>
        <w:rPr>
          <w:bCs/>
          <w:i/>
          <w:iCs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</w:rPr>
                <m:t>вв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1-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0,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 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1,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 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2,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 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,8</m:t>
                  </m:r>
                </m:sub>
              </m:sSub>
            </m:e>
          </m:d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1-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8-1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8-2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(C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8-3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))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1-(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+(8* 0,</m:t>
          </m:r>
          <m:r>
            <w:rPr>
              <w:rFonts w:ascii="Cambria Math" w:hAnsi="Cambria Math"/>
              <w:sz w:val="28"/>
              <w:szCs w:val="28"/>
              <w:lang w:val="en-US"/>
            </w:rPr>
            <m:t>85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*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)+(28*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)+(56*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))=0</m:t>
          </m:r>
          <m:r>
            <w:rPr>
              <w:rFonts w:ascii="Cambria Math" w:hAnsi="Cambria Math"/>
              <w:sz w:val="28"/>
              <w:szCs w:val="28"/>
            </w:rPr>
            <m:t>,9</m:t>
          </m:r>
          <m:r>
            <w:rPr>
              <w:rFonts w:ascii="Cambria Math" w:hAnsi="Cambria Math"/>
              <w:sz w:val="28"/>
              <w:szCs w:val="28"/>
              <w:lang w:val="en-US"/>
            </w:rPr>
            <m:t>97146</m:t>
          </m:r>
        </m:oMath>
      </m:oMathPara>
    </w:p>
    <w:p w14:paraId="7F42B2B3" w14:textId="77777777" w:rsidR="002705A7" w:rsidRPr="001C50F4" w:rsidRDefault="002705A7" w:rsidP="002705A7">
      <w:pPr>
        <w:rPr>
          <w:bCs/>
          <w:i/>
          <w:iCs/>
          <w:sz w:val="28"/>
        </w:rPr>
      </w:pPr>
    </w:p>
    <w:p w14:paraId="3CCE669A" w14:textId="1464974A" w:rsidR="002705A7" w:rsidRPr="00B57815" w:rsidRDefault="002705A7" w:rsidP="002705A7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0,96</m:t>
          </m:r>
          <m:r>
            <w:rPr>
              <w:rFonts w:ascii="Cambria Math" w:hAnsi="Cambria Math"/>
              <w:sz w:val="28"/>
              <w:lang w:val="en-US"/>
            </w:rPr>
            <m:t>0400</m:t>
          </m:r>
          <m:r>
            <w:rPr>
              <w:rFonts w:ascii="Cambria Math" w:hAnsi="Cambria Math"/>
              <w:sz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  <w:lang w:val="en-US"/>
            </w:rPr>
            <m:t>0,99999996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,9</m:t>
          </m:r>
          <m:r>
            <w:rPr>
              <w:rFonts w:ascii="Cambria Math" w:hAnsi="Cambria Math"/>
              <w:sz w:val="28"/>
              <w:szCs w:val="28"/>
              <w:lang w:val="en-US"/>
            </w:rPr>
            <m:t>97146</m:t>
          </m:r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</w:rPr>
            <m:t>0</m:t>
          </m:r>
          <m:r>
            <w:rPr>
              <w:rFonts w:ascii="Cambria Math" w:hAnsi="Cambria Math"/>
              <w:sz w:val="28"/>
              <w:lang w:val="en-US"/>
            </w:rPr>
            <m:t>,957659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5542F93C" w14:textId="77777777" w:rsidR="002705A7" w:rsidRPr="00B57815" w:rsidRDefault="002705A7" w:rsidP="002705A7">
      <w:pPr>
        <w:rPr>
          <w:i/>
          <w:sz w:val="28"/>
          <w:lang w:val="en-US"/>
        </w:rPr>
      </w:pPr>
    </w:p>
    <w:p w14:paraId="05606418" w14:textId="593D078A" w:rsidR="002705A7" w:rsidRPr="00177FEB" w:rsidRDefault="002705A7" w:rsidP="002705A7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эффпр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0,96</m:t>
              </m:r>
              <m:r>
                <w:rPr>
                  <w:rFonts w:ascii="Cambria Math" w:hAnsi="Cambria Math"/>
                  <w:sz w:val="28"/>
                  <w:lang w:val="en-US"/>
                </w:rPr>
                <m:t>0400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=0,4</m:t>
          </m:r>
          <m:r>
            <w:rPr>
              <w:rFonts w:ascii="Cambria Math" w:hAnsi="Cambria Math"/>
              <w:sz w:val="28"/>
              <w:lang w:val="en-US"/>
            </w:rPr>
            <m:t>8</m:t>
          </m:r>
          <m:r>
            <w:rPr>
              <w:rFonts w:ascii="Cambria Math" w:hAnsi="Cambria Math"/>
              <w:sz w:val="28"/>
              <w:lang w:val="en-US"/>
            </w:rPr>
            <m:t>0200</m:t>
          </m:r>
          <m:r>
            <w:rPr>
              <w:rFonts w:ascii="Cambria Math" w:hAnsi="Cambria Math"/>
              <w:sz w:val="28"/>
            </w:rPr>
            <m:t>;</m:t>
          </m:r>
        </m:oMath>
      </m:oMathPara>
    </w:p>
    <w:p w14:paraId="5DEC9268" w14:textId="4A599797" w:rsidR="002705A7" w:rsidRPr="00177FEB" w:rsidRDefault="002705A7" w:rsidP="002705A7">
      <w:pPr>
        <w:jc w:val="center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эффпм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0,99999996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sz w:val="28"/>
            </w:rPr>
            <m:t>= 0,</m:t>
          </m:r>
          <m:r>
            <w:rPr>
              <w:rFonts w:ascii="Cambria Math" w:hAnsi="Cambria Math"/>
              <w:sz w:val="28"/>
              <w:lang w:val="en-US"/>
            </w:rPr>
            <m:t>0833333</m:t>
          </m:r>
          <m:r>
            <w:rPr>
              <w:rFonts w:ascii="Cambria Math" w:hAnsi="Cambria Math"/>
              <w:sz w:val="28"/>
              <w:lang w:val="en-US"/>
            </w:rPr>
            <m:t>;</m:t>
          </m:r>
        </m:oMath>
      </m:oMathPara>
    </w:p>
    <w:p w14:paraId="57B987A1" w14:textId="6183CF82" w:rsidR="002705A7" w:rsidRPr="00034B84" w:rsidRDefault="002705A7" w:rsidP="002705A7">
      <w:pPr>
        <w:jc w:val="center"/>
        <w:rPr>
          <w:bCs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эффвв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,9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97146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8"/>
            </w:rPr>
            <m:t>=0,</m:t>
          </m:r>
          <m:r>
            <w:rPr>
              <w:rFonts w:ascii="Cambria Math" w:hAnsi="Cambria Math"/>
              <w:sz w:val="28"/>
            </w:rPr>
            <m:t>1</m:t>
          </m:r>
          <m:r>
            <w:rPr>
              <w:rFonts w:ascii="Cambria Math" w:hAnsi="Cambria Math"/>
              <w:sz w:val="28"/>
              <w:lang w:val="en-US"/>
            </w:rPr>
            <m:t>24643;</m:t>
          </m:r>
        </m:oMath>
      </m:oMathPara>
    </w:p>
    <w:p w14:paraId="03952241" w14:textId="77777777" w:rsidR="002705A7" w:rsidRPr="00F806F5" w:rsidRDefault="002705A7" w:rsidP="002705A7">
      <w:pPr>
        <w:rPr>
          <w:bCs/>
          <w:i/>
          <w:iCs/>
          <w:sz w:val="28"/>
          <w:lang w:val="en-US"/>
        </w:rPr>
      </w:pPr>
    </w:p>
    <w:p w14:paraId="0B4FC745" w14:textId="40A162C1" w:rsidR="002705A7" w:rsidRPr="005B176D" w:rsidRDefault="002705A7" w:rsidP="002705A7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эффвс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</w:rPr>
            <m:t>0,4</m:t>
          </m:r>
          <m:r>
            <w:rPr>
              <w:rFonts w:ascii="Cambria Math" w:hAnsi="Cambria Math"/>
              <w:sz w:val="28"/>
              <w:lang w:val="en-US"/>
            </w:rPr>
            <m:t>80200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0,</m:t>
          </m:r>
          <m:r>
            <w:rPr>
              <w:rFonts w:ascii="Cambria Math" w:hAnsi="Cambria Math"/>
              <w:sz w:val="28"/>
              <w:lang w:val="en-US"/>
            </w:rPr>
            <m:t>0833333</m:t>
          </m:r>
          <m:r>
            <w:rPr>
              <w:rFonts w:ascii="Cambria Math" w:hAnsi="Cambria Math"/>
              <w:sz w:val="28"/>
              <w:lang w:val="en-US"/>
            </w:rPr>
            <m:t xml:space="preserve">* </m:t>
          </m:r>
          <m:r>
            <w:rPr>
              <w:rFonts w:ascii="Cambria Math" w:hAnsi="Cambria Math"/>
              <w:sz w:val="28"/>
            </w:rPr>
            <m:t>0,1</m:t>
          </m:r>
          <m:r>
            <w:rPr>
              <w:rFonts w:ascii="Cambria Math" w:hAnsi="Cambria Math"/>
              <w:sz w:val="28"/>
              <w:lang w:val="en-US"/>
            </w:rPr>
            <m:t>24643</m:t>
          </m:r>
          <m:r>
            <w:rPr>
              <w:rFonts w:ascii="Cambria Math" w:hAnsi="Cambria Math"/>
              <w:sz w:val="28"/>
              <w:lang w:val="en-US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0,004988</m:t>
          </m:r>
          <m:r>
            <w:rPr>
              <w:rFonts w:ascii="Cambria Math" w:hAnsi="Cambria Math"/>
              <w:sz w:val="28"/>
              <w:lang w:val="en-US"/>
            </w:rPr>
            <m:t>.</m:t>
          </m:r>
        </m:oMath>
      </m:oMathPara>
    </w:p>
    <w:p w14:paraId="69B87ECB" w14:textId="77777777" w:rsidR="005B176D" w:rsidRDefault="005B176D" w:rsidP="002705A7">
      <w:pPr>
        <w:jc w:val="center"/>
        <w:rPr>
          <w:sz w:val="28"/>
        </w:rPr>
      </w:pPr>
    </w:p>
    <w:p w14:paraId="20A977C4" w14:textId="77777777" w:rsidR="005B176D" w:rsidRDefault="005B176D" w:rsidP="002705A7">
      <w:pPr>
        <w:jc w:val="center"/>
        <w:rPr>
          <w:sz w:val="28"/>
        </w:rPr>
      </w:pPr>
    </w:p>
    <w:p w14:paraId="480CA3F2" w14:textId="77777777" w:rsidR="005B176D" w:rsidRPr="005B176D" w:rsidRDefault="005B176D" w:rsidP="002705A7">
      <w:pPr>
        <w:jc w:val="center"/>
        <w:rPr>
          <w:sz w:val="28"/>
        </w:rPr>
      </w:pPr>
    </w:p>
    <w:tbl>
      <w:tblPr>
        <w:tblStyle w:val="a7"/>
        <w:tblW w:w="11195" w:type="dxa"/>
        <w:tblInd w:w="-568" w:type="dxa"/>
        <w:tblLayout w:type="fixed"/>
        <w:tblLook w:val="04A0" w:firstRow="1" w:lastRow="0" w:firstColumn="1" w:lastColumn="0" w:noHBand="0" w:noVBand="1"/>
      </w:tblPr>
      <w:tblGrid>
        <w:gridCol w:w="421"/>
        <w:gridCol w:w="552"/>
        <w:gridCol w:w="583"/>
        <w:gridCol w:w="992"/>
        <w:gridCol w:w="874"/>
        <w:gridCol w:w="558"/>
        <w:gridCol w:w="718"/>
        <w:gridCol w:w="874"/>
        <w:gridCol w:w="874"/>
        <w:gridCol w:w="530"/>
        <w:gridCol w:w="696"/>
        <w:gridCol w:w="874"/>
        <w:gridCol w:w="874"/>
        <w:gridCol w:w="902"/>
        <w:gridCol w:w="873"/>
      </w:tblGrid>
      <w:tr w:rsidR="005B176D" w:rsidRPr="00FA7BAE" w14:paraId="40EDE04B" w14:textId="77777777" w:rsidTr="005B176D">
        <w:tc>
          <w:tcPr>
            <w:tcW w:w="421" w:type="dxa"/>
            <w:tcBorders>
              <w:right w:val="single" w:sz="18" w:space="0" w:color="auto"/>
            </w:tcBorders>
          </w:tcPr>
          <w:p w14:paraId="11563A02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№</w:t>
            </w:r>
          </w:p>
        </w:tc>
        <w:tc>
          <w:tcPr>
            <w:tcW w:w="552" w:type="dxa"/>
            <w:tcBorders>
              <w:left w:val="single" w:sz="18" w:space="0" w:color="auto"/>
            </w:tcBorders>
          </w:tcPr>
          <w:p w14:paraId="33FC254F" w14:textId="77777777" w:rsidR="005B176D" w:rsidRPr="00EA034F" w:rsidRDefault="005B176D" w:rsidP="00A96AFB">
            <w:pPr>
              <w:rPr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583" w:type="dxa"/>
          </w:tcPr>
          <w:p w14:paraId="6B302595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пр.бл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311EB5D3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02321A53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эффпр</m:t>
                    </m:r>
                  </m:sub>
                </m:sSub>
              </m:oMath>
            </m:oMathPara>
          </w:p>
        </w:tc>
        <w:tc>
          <w:tcPr>
            <w:tcW w:w="558" w:type="dxa"/>
            <w:tcBorders>
              <w:left w:val="single" w:sz="18" w:space="0" w:color="auto"/>
            </w:tcBorders>
          </w:tcPr>
          <w:p w14:paraId="57289E3E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пм</m:t>
                    </m:r>
                  </m:sub>
                </m:sSub>
              </m:oMath>
            </m:oMathPara>
          </w:p>
        </w:tc>
        <w:tc>
          <w:tcPr>
            <w:tcW w:w="718" w:type="dxa"/>
          </w:tcPr>
          <w:p w14:paraId="4C4BA44A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пм.бл</m:t>
                    </m:r>
                  </m:sub>
                </m:sSub>
              </m:oMath>
            </m:oMathPara>
          </w:p>
        </w:tc>
        <w:tc>
          <w:tcPr>
            <w:tcW w:w="874" w:type="dxa"/>
          </w:tcPr>
          <w:p w14:paraId="0CEA8DB7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пм</m:t>
                    </m:r>
                  </m:sub>
                </m:sSub>
              </m:oMath>
            </m:oMathPara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1D4B6F5D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эффпм</m:t>
                    </m:r>
                  </m:sub>
                </m:sSub>
              </m:oMath>
            </m:oMathPara>
          </w:p>
        </w:tc>
        <w:tc>
          <w:tcPr>
            <w:tcW w:w="530" w:type="dxa"/>
            <w:tcBorders>
              <w:left w:val="single" w:sz="18" w:space="0" w:color="auto"/>
            </w:tcBorders>
          </w:tcPr>
          <w:p w14:paraId="71FBFA01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в</m:t>
                    </m:r>
                    <m:r>
                      <w:rPr>
                        <w:rFonts w:ascii="Cambria Math" w:hAnsi="Cambria Math"/>
                      </w:rPr>
                      <m:t>в</m:t>
                    </m:r>
                  </m:sub>
                </m:sSub>
              </m:oMath>
            </m:oMathPara>
          </w:p>
        </w:tc>
        <w:tc>
          <w:tcPr>
            <w:tcW w:w="696" w:type="dxa"/>
          </w:tcPr>
          <w:p w14:paraId="6AB2F38B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вв.бл</m:t>
                    </m:r>
                  </m:sub>
                </m:sSub>
              </m:oMath>
            </m:oMathPara>
          </w:p>
        </w:tc>
        <w:tc>
          <w:tcPr>
            <w:tcW w:w="874" w:type="dxa"/>
          </w:tcPr>
          <w:p w14:paraId="6E360D03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вв</m:t>
                    </m:r>
                  </m:sub>
                </m:sSub>
              </m:oMath>
            </m:oMathPara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2A9E0D0C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эффвв</m:t>
                    </m:r>
                  </m:sub>
                </m:sSub>
              </m:oMath>
            </m:oMathPara>
          </w:p>
        </w:tc>
        <w:tc>
          <w:tcPr>
            <w:tcW w:w="902" w:type="dxa"/>
            <w:tcBorders>
              <w:left w:val="single" w:sz="18" w:space="0" w:color="auto"/>
            </w:tcBorders>
          </w:tcPr>
          <w:p w14:paraId="0C676100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вс</m:t>
                    </m:r>
                  </m:sub>
                </m:sSub>
              </m:oMath>
            </m:oMathPara>
          </w:p>
        </w:tc>
        <w:tc>
          <w:tcPr>
            <w:tcW w:w="873" w:type="dxa"/>
          </w:tcPr>
          <w:p w14:paraId="7500F618" w14:textId="77777777" w:rsidR="005B176D" w:rsidRPr="00EA034F" w:rsidRDefault="005B176D" w:rsidP="00A96AFB">
            <w:pPr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эффвс</m:t>
                    </m:r>
                  </m:sub>
                </m:sSub>
              </m:oMath>
            </m:oMathPara>
          </w:p>
        </w:tc>
      </w:tr>
      <w:tr w:rsidR="005B176D" w:rsidRPr="00FA7BAE" w14:paraId="5ACF3CC9" w14:textId="77777777" w:rsidTr="005B176D">
        <w:tc>
          <w:tcPr>
            <w:tcW w:w="421" w:type="dxa"/>
            <w:tcBorders>
              <w:right w:val="single" w:sz="18" w:space="0" w:color="auto"/>
            </w:tcBorders>
          </w:tcPr>
          <w:p w14:paraId="00C2748B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1</w:t>
            </w:r>
          </w:p>
        </w:tc>
        <w:tc>
          <w:tcPr>
            <w:tcW w:w="552" w:type="dxa"/>
            <w:tcBorders>
              <w:left w:val="single" w:sz="18" w:space="0" w:color="auto"/>
            </w:tcBorders>
          </w:tcPr>
          <w:p w14:paraId="3EFD9D10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583" w:type="dxa"/>
          </w:tcPr>
          <w:p w14:paraId="227F3ADE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0,98</w:t>
            </w:r>
          </w:p>
        </w:tc>
        <w:tc>
          <w:tcPr>
            <w:tcW w:w="992" w:type="dxa"/>
          </w:tcPr>
          <w:p w14:paraId="0602239B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</w:t>
            </w:r>
            <w:r>
              <w:rPr>
                <w:bCs/>
                <w:lang w:val="en-US"/>
              </w:rPr>
              <w:t>,98000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1B1C9354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0,98000</w:t>
            </w:r>
          </w:p>
        </w:tc>
        <w:tc>
          <w:tcPr>
            <w:tcW w:w="558" w:type="dxa"/>
            <w:tcBorders>
              <w:left w:val="single" w:sz="18" w:space="0" w:color="auto"/>
            </w:tcBorders>
          </w:tcPr>
          <w:p w14:paraId="324CC2D3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718" w:type="dxa"/>
          </w:tcPr>
          <w:p w14:paraId="45DAF32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0,965</w:t>
            </w:r>
          </w:p>
        </w:tc>
        <w:tc>
          <w:tcPr>
            <w:tcW w:w="874" w:type="dxa"/>
          </w:tcPr>
          <w:p w14:paraId="7BAF7C47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0,80754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163FB0D3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0,13459</w:t>
            </w:r>
          </w:p>
        </w:tc>
        <w:tc>
          <w:tcPr>
            <w:tcW w:w="530" w:type="dxa"/>
            <w:tcBorders>
              <w:left w:val="single" w:sz="18" w:space="0" w:color="auto"/>
            </w:tcBorders>
          </w:tcPr>
          <w:p w14:paraId="246F3A0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696" w:type="dxa"/>
          </w:tcPr>
          <w:p w14:paraId="5A124BA0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0,8</w:t>
            </w:r>
            <w:r>
              <w:rPr>
                <w:bCs/>
                <w:lang w:val="en-US"/>
              </w:rPr>
              <w:t>5</w:t>
            </w:r>
          </w:p>
        </w:tc>
        <w:tc>
          <w:tcPr>
            <w:tcW w:w="874" w:type="dxa"/>
          </w:tcPr>
          <w:p w14:paraId="0AEC2999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</w:t>
            </w:r>
            <w:r>
              <w:rPr>
                <w:bCs/>
                <w:lang w:val="en-US"/>
              </w:rPr>
              <w:t>52201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21047859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</w:t>
            </w:r>
            <w:r>
              <w:rPr>
                <w:bCs/>
                <w:lang w:val="en-US"/>
              </w:rPr>
              <w:t>13050</w:t>
            </w:r>
          </w:p>
        </w:tc>
        <w:tc>
          <w:tcPr>
            <w:tcW w:w="902" w:type="dxa"/>
            <w:tcBorders>
              <w:left w:val="single" w:sz="18" w:space="0" w:color="auto"/>
            </w:tcBorders>
          </w:tcPr>
          <w:p w14:paraId="4389B6C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0,41311</w:t>
            </w:r>
          </w:p>
        </w:tc>
        <w:tc>
          <w:tcPr>
            <w:tcW w:w="873" w:type="dxa"/>
          </w:tcPr>
          <w:p w14:paraId="15362FA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</w:rPr>
              <w:t>0,01</w:t>
            </w:r>
            <w:r>
              <w:rPr>
                <w:bCs/>
                <w:lang w:val="en-US"/>
              </w:rPr>
              <w:t>721</w:t>
            </w:r>
          </w:p>
        </w:tc>
      </w:tr>
      <w:tr w:rsidR="005B176D" w:rsidRPr="00FA7BAE" w14:paraId="55F44C2B" w14:textId="77777777" w:rsidTr="005B176D">
        <w:tc>
          <w:tcPr>
            <w:tcW w:w="421" w:type="dxa"/>
            <w:tcBorders>
              <w:right w:val="single" w:sz="18" w:space="0" w:color="auto"/>
            </w:tcBorders>
          </w:tcPr>
          <w:p w14:paraId="5B5BD56B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2</w:t>
            </w:r>
          </w:p>
        </w:tc>
        <w:tc>
          <w:tcPr>
            <w:tcW w:w="552" w:type="dxa"/>
            <w:tcBorders>
              <w:left w:val="single" w:sz="18" w:space="0" w:color="auto"/>
            </w:tcBorders>
          </w:tcPr>
          <w:p w14:paraId="6D174103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583" w:type="dxa"/>
          </w:tcPr>
          <w:p w14:paraId="3025F372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0,98</w:t>
            </w:r>
          </w:p>
        </w:tc>
        <w:tc>
          <w:tcPr>
            <w:tcW w:w="992" w:type="dxa"/>
          </w:tcPr>
          <w:p w14:paraId="3AF930DC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0,99960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04D4369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0,49980</w:t>
            </w:r>
          </w:p>
        </w:tc>
        <w:tc>
          <w:tcPr>
            <w:tcW w:w="558" w:type="dxa"/>
            <w:tcBorders>
              <w:left w:val="single" w:sz="18" w:space="0" w:color="auto"/>
            </w:tcBorders>
          </w:tcPr>
          <w:p w14:paraId="5C3F5AC8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</w:t>
            </w:r>
          </w:p>
        </w:tc>
        <w:tc>
          <w:tcPr>
            <w:tcW w:w="718" w:type="dxa"/>
          </w:tcPr>
          <w:p w14:paraId="058A8446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0,965</w:t>
            </w:r>
          </w:p>
        </w:tc>
        <w:tc>
          <w:tcPr>
            <w:tcW w:w="874" w:type="dxa"/>
          </w:tcPr>
          <w:p w14:paraId="2E012E33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0,96296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7E5619E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0,08025</w:t>
            </w:r>
          </w:p>
        </w:tc>
        <w:tc>
          <w:tcPr>
            <w:tcW w:w="530" w:type="dxa"/>
            <w:tcBorders>
              <w:left w:val="single" w:sz="18" w:space="0" w:color="auto"/>
            </w:tcBorders>
          </w:tcPr>
          <w:p w14:paraId="482D1979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696" w:type="dxa"/>
          </w:tcPr>
          <w:p w14:paraId="05370D5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0,85</w:t>
            </w:r>
          </w:p>
        </w:tc>
        <w:tc>
          <w:tcPr>
            <w:tcW w:w="874" w:type="dxa"/>
          </w:tcPr>
          <w:p w14:paraId="2C07F9BB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0,77152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49045213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0,09644</w:t>
            </w:r>
          </w:p>
        </w:tc>
        <w:tc>
          <w:tcPr>
            <w:tcW w:w="902" w:type="dxa"/>
            <w:tcBorders>
              <w:left w:val="single" w:sz="18" w:space="0" w:color="auto"/>
            </w:tcBorders>
          </w:tcPr>
          <w:p w14:paraId="45CD8642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0,74265</w:t>
            </w:r>
          </w:p>
        </w:tc>
        <w:tc>
          <w:tcPr>
            <w:tcW w:w="873" w:type="dxa"/>
          </w:tcPr>
          <w:p w14:paraId="78A46645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0,00387</w:t>
            </w:r>
          </w:p>
        </w:tc>
      </w:tr>
      <w:tr w:rsidR="005B176D" w:rsidRPr="00FA7BAE" w14:paraId="69DDD94F" w14:textId="77777777" w:rsidTr="005B176D">
        <w:tc>
          <w:tcPr>
            <w:tcW w:w="421" w:type="dxa"/>
            <w:tcBorders>
              <w:right w:val="single" w:sz="18" w:space="0" w:color="auto"/>
            </w:tcBorders>
          </w:tcPr>
          <w:p w14:paraId="181AE511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3</w:t>
            </w:r>
          </w:p>
        </w:tc>
        <w:tc>
          <w:tcPr>
            <w:tcW w:w="552" w:type="dxa"/>
            <w:tcBorders>
              <w:left w:val="single" w:sz="18" w:space="0" w:color="auto"/>
            </w:tcBorders>
          </w:tcPr>
          <w:p w14:paraId="5AD26FAD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583" w:type="dxa"/>
          </w:tcPr>
          <w:p w14:paraId="56132A05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0,98</w:t>
            </w:r>
          </w:p>
        </w:tc>
        <w:tc>
          <w:tcPr>
            <w:tcW w:w="992" w:type="dxa"/>
          </w:tcPr>
          <w:p w14:paraId="383FEA6B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0,99999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0710D43B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0,33333</w:t>
            </w:r>
          </w:p>
        </w:tc>
        <w:tc>
          <w:tcPr>
            <w:tcW w:w="558" w:type="dxa"/>
            <w:tcBorders>
              <w:left w:val="single" w:sz="18" w:space="0" w:color="auto"/>
            </w:tcBorders>
          </w:tcPr>
          <w:p w14:paraId="2BAA883E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</w:t>
            </w:r>
          </w:p>
        </w:tc>
        <w:tc>
          <w:tcPr>
            <w:tcW w:w="718" w:type="dxa"/>
          </w:tcPr>
          <w:p w14:paraId="48397DD4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0,965</w:t>
            </w:r>
          </w:p>
        </w:tc>
        <w:tc>
          <w:tcPr>
            <w:tcW w:w="874" w:type="dxa"/>
          </w:tcPr>
          <w:p w14:paraId="609CF68B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0,99287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00AB2C1C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0,05516</w:t>
            </w:r>
          </w:p>
        </w:tc>
        <w:tc>
          <w:tcPr>
            <w:tcW w:w="530" w:type="dxa"/>
            <w:tcBorders>
              <w:left w:val="single" w:sz="18" w:space="0" w:color="auto"/>
            </w:tcBorders>
          </w:tcPr>
          <w:p w14:paraId="41C7DA14" w14:textId="77777777" w:rsidR="005B176D" w:rsidRPr="00D55880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1</w:t>
            </w:r>
            <w:r>
              <w:rPr>
                <w:bCs/>
                <w:lang w:val="en-US"/>
              </w:rPr>
              <w:t>2</w:t>
            </w:r>
          </w:p>
        </w:tc>
        <w:tc>
          <w:tcPr>
            <w:tcW w:w="696" w:type="dxa"/>
          </w:tcPr>
          <w:p w14:paraId="2B061C0B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0,85</w:t>
            </w:r>
          </w:p>
        </w:tc>
        <w:tc>
          <w:tcPr>
            <w:tcW w:w="874" w:type="dxa"/>
          </w:tcPr>
          <w:p w14:paraId="246E8AB8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0,89079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3FCC7B94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0,07423</w:t>
            </w:r>
          </w:p>
        </w:tc>
        <w:tc>
          <w:tcPr>
            <w:tcW w:w="902" w:type="dxa"/>
            <w:tcBorders>
              <w:left w:val="single" w:sz="18" w:space="0" w:color="auto"/>
            </w:tcBorders>
          </w:tcPr>
          <w:p w14:paraId="22ADA23A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0,88443</w:t>
            </w:r>
          </w:p>
        </w:tc>
        <w:tc>
          <w:tcPr>
            <w:tcW w:w="873" w:type="dxa"/>
          </w:tcPr>
          <w:p w14:paraId="7A354D27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0,00137</w:t>
            </w:r>
          </w:p>
        </w:tc>
      </w:tr>
      <w:tr w:rsidR="005B176D" w:rsidRPr="00FA7BAE" w14:paraId="6512051F" w14:textId="77777777" w:rsidTr="005B176D">
        <w:tc>
          <w:tcPr>
            <w:tcW w:w="421" w:type="dxa"/>
            <w:tcBorders>
              <w:right w:val="single" w:sz="18" w:space="0" w:color="auto"/>
            </w:tcBorders>
          </w:tcPr>
          <w:p w14:paraId="7EE6AD8C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4</w:t>
            </w:r>
          </w:p>
        </w:tc>
        <w:tc>
          <w:tcPr>
            <w:tcW w:w="552" w:type="dxa"/>
            <w:tcBorders>
              <w:left w:val="single" w:sz="18" w:space="0" w:color="auto"/>
            </w:tcBorders>
          </w:tcPr>
          <w:p w14:paraId="729CCBBE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583" w:type="dxa"/>
          </w:tcPr>
          <w:p w14:paraId="044129D8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0,98</w:t>
            </w:r>
          </w:p>
        </w:tc>
        <w:tc>
          <w:tcPr>
            <w:tcW w:w="992" w:type="dxa"/>
          </w:tcPr>
          <w:p w14:paraId="52EEF3A6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0,96040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3405F947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0,48020</w:t>
            </w:r>
          </w:p>
        </w:tc>
        <w:tc>
          <w:tcPr>
            <w:tcW w:w="558" w:type="dxa"/>
            <w:tcBorders>
              <w:left w:val="single" w:sz="18" w:space="0" w:color="auto"/>
            </w:tcBorders>
          </w:tcPr>
          <w:p w14:paraId="6438E7B1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</w:t>
            </w:r>
          </w:p>
        </w:tc>
        <w:tc>
          <w:tcPr>
            <w:tcW w:w="718" w:type="dxa"/>
          </w:tcPr>
          <w:p w14:paraId="761D5567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0,965</w:t>
            </w:r>
          </w:p>
        </w:tc>
        <w:tc>
          <w:tcPr>
            <w:tcW w:w="874" w:type="dxa"/>
          </w:tcPr>
          <w:p w14:paraId="5E624408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0,97712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7AD8CB3B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0,13959</w:t>
            </w:r>
          </w:p>
        </w:tc>
        <w:tc>
          <w:tcPr>
            <w:tcW w:w="530" w:type="dxa"/>
            <w:tcBorders>
              <w:left w:val="single" w:sz="18" w:space="0" w:color="auto"/>
            </w:tcBorders>
          </w:tcPr>
          <w:p w14:paraId="69F99EF3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696" w:type="dxa"/>
          </w:tcPr>
          <w:p w14:paraId="2853CEAF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0,85</w:t>
            </w:r>
          </w:p>
        </w:tc>
        <w:tc>
          <w:tcPr>
            <w:tcW w:w="874" w:type="dxa"/>
          </w:tcPr>
          <w:p w14:paraId="322CD376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0,83521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7CB91F12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0,16704</w:t>
            </w:r>
          </w:p>
        </w:tc>
        <w:tc>
          <w:tcPr>
            <w:tcW w:w="902" w:type="dxa"/>
            <w:tcBorders>
              <w:left w:val="single" w:sz="18" w:space="0" w:color="auto"/>
            </w:tcBorders>
          </w:tcPr>
          <w:p w14:paraId="64E9E122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0,78379</w:t>
            </w:r>
          </w:p>
        </w:tc>
        <w:tc>
          <w:tcPr>
            <w:tcW w:w="873" w:type="dxa"/>
          </w:tcPr>
          <w:p w14:paraId="7B6ECF42" w14:textId="77777777" w:rsidR="005B176D" w:rsidRPr="001D6CC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0,01120</w:t>
            </w:r>
          </w:p>
        </w:tc>
      </w:tr>
      <w:tr w:rsidR="005B176D" w:rsidRPr="00FA7BAE" w14:paraId="647E0009" w14:textId="77777777" w:rsidTr="005B176D">
        <w:tc>
          <w:tcPr>
            <w:tcW w:w="421" w:type="dxa"/>
            <w:tcBorders>
              <w:right w:val="single" w:sz="18" w:space="0" w:color="auto"/>
            </w:tcBorders>
          </w:tcPr>
          <w:p w14:paraId="7F5B50B2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5</w:t>
            </w:r>
          </w:p>
        </w:tc>
        <w:tc>
          <w:tcPr>
            <w:tcW w:w="552" w:type="dxa"/>
            <w:tcBorders>
              <w:left w:val="single" w:sz="18" w:space="0" w:color="auto"/>
            </w:tcBorders>
          </w:tcPr>
          <w:p w14:paraId="6D33C615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583" w:type="dxa"/>
          </w:tcPr>
          <w:p w14:paraId="7642F28F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0,98</w:t>
            </w:r>
          </w:p>
        </w:tc>
        <w:tc>
          <w:tcPr>
            <w:tcW w:w="992" w:type="dxa"/>
          </w:tcPr>
          <w:p w14:paraId="01605D8D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0,96040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68F1989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0,48020</w:t>
            </w:r>
          </w:p>
        </w:tc>
        <w:tc>
          <w:tcPr>
            <w:tcW w:w="558" w:type="dxa"/>
            <w:tcBorders>
              <w:left w:val="single" w:sz="18" w:space="0" w:color="auto"/>
            </w:tcBorders>
          </w:tcPr>
          <w:p w14:paraId="1778367F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718" w:type="dxa"/>
          </w:tcPr>
          <w:p w14:paraId="79CF7050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0,965</w:t>
            </w:r>
          </w:p>
        </w:tc>
        <w:tc>
          <w:tcPr>
            <w:tcW w:w="874" w:type="dxa"/>
          </w:tcPr>
          <w:p w14:paraId="2614A686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0,99790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01452718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0,12474</w:t>
            </w:r>
          </w:p>
        </w:tc>
        <w:tc>
          <w:tcPr>
            <w:tcW w:w="530" w:type="dxa"/>
            <w:tcBorders>
              <w:left w:val="single" w:sz="18" w:space="0" w:color="auto"/>
            </w:tcBorders>
          </w:tcPr>
          <w:p w14:paraId="54F970F9" w14:textId="77777777" w:rsidR="005B176D" w:rsidRPr="00D5588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696" w:type="dxa"/>
          </w:tcPr>
          <w:p w14:paraId="006FF593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0,85</w:t>
            </w:r>
          </w:p>
        </w:tc>
        <w:tc>
          <w:tcPr>
            <w:tcW w:w="874" w:type="dxa"/>
          </w:tcPr>
          <w:p w14:paraId="622CC3AB" w14:textId="77777777" w:rsidR="005B176D" w:rsidRPr="00551F7C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0,95266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6A5B6AF6" w14:textId="77777777" w:rsidR="005B176D" w:rsidRPr="00C76AA3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0,15878</w:t>
            </w:r>
          </w:p>
        </w:tc>
        <w:tc>
          <w:tcPr>
            <w:tcW w:w="902" w:type="dxa"/>
            <w:tcBorders>
              <w:left w:val="single" w:sz="18" w:space="0" w:color="auto"/>
            </w:tcBorders>
          </w:tcPr>
          <w:p w14:paraId="50233DA0" w14:textId="77777777" w:rsidR="005B176D" w:rsidRPr="001D6CC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0,91301</w:t>
            </w:r>
          </w:p>
        </w:tc>
        <w:tc>
          <w:tcPr>
            <w:tcW w:w="873" w:type="dxa"/>
          </w:tcPr>
          <w:p w14:paraId="7300104B" w14:textId="77777777" w:rsidR="005B176D" w:rsidRPr="001D6CC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0,00951</w:t>
            </w:r>
          </w:p>
        </w:tc>
      </w:tr>
      <w:tr w:rsidR="005B176D" w:rsidRPr="00FA7BAE" w14:paraId="3875F995" w14:textId="77777777" w:rsidTr="005B176D">
        <w:tc>
          <w:tcPr>
            <w:tcW w:w="421" w:type="dxa"/>
            <w:tcBorders>
              <w:right w:val="single" w:sz="18" w:space="0" w:color="auto"/>
            </w:tcBorders>
          </w:tcPr>
          <w:p w14:paraId="50D43D99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6</w:t>
            </w:r>
          </w:p>
        </w:tc>
        <w:tc>
          <w:tcPr>
            <w:tcW w:w="552" w:type="dxa"/>
            <w:tcBorders>
              <w:left w:val="single" w:sz="18" w:space="0" w:color="auto"/>
            </w:tcBorders>
          </w:tcPr>
          <w:p w14:paraId="794BF8BC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583" w:type="dxa"/>
          </w:tcPr>
          <w:p w14:paraId="7292428C" w14:textId="77777777" w:rsidR="005B176D" w:rsidRPr="00D90652" w:rsidRDefault="005B176D" w:rsidP="00A96AFB">
            <w:pPr>
              <w:rPr>
                <w:bCs/>
                <w:lang w:val="en-US"/>
              </w:rPr>
            </w:pPr>
            <w:r w:rsidRPr="00EA034F">
              <w:rPr>
                <w:bCs/>
              </w:rPr>
              <w:t>0,98</w:t>
            </w:r>
          </w:p>
        </w:tc>
        <w:tc>
          <w:tcPr>
            <w:tcW w:w="992" w:type="dxa"/>
          </w:tcPr>
          <w:p w14:paraId="700FF79B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0,96040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2F9AF42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0,48020</w:t>
            </w:r>
          </w:p>
        </w:tc>
        <w:tc>
          <w:tcPr>
            <w:tcW w:w="558" w:type="dxa"/>
            <w:tcBorders>
              <w:left w:val="single" w:sz="18" w:space="0" w:color="auto"/>
            </w:tcBorders>
          </w:tcPr>
          <w:p w14:paraId="6695B6AA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</w:t>
            </w:r>
          </w:p>
        </w:tc>
        <w:tc>
          <w:tcPr>
            <w:tcW w:w="718" w:type="dxa"/>
          </w:tcPr>
          <w:p w14:paraId="188D7592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0,965</w:t>
            </w:r>
          </w:p>
        </w:tc>
        <w:tc>
          <w:tcPr>
            <w:tcW w:w="874" w:type="dxa"/>
          </w:tcPr>
          <w:p w14:paraId="05E42567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0,99999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1C7B9F36" w14:textId="77777777" w:rsidR="005B176D" w:rsidRPr="00D9065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0,08333</w:t>
            </w:r>
          </w:p>
        </w:tc>
        <w:tc>
          <w:tcPr>
            <w:tcW w:w="530" w:type="dxa"/>
            <w:tcBorders>
              <w:left w:val="single" w:sz="18" w:space="0" w:color="auto"/>
            </w:tcBorders>
          </w:tcPr>
          <w:p w14:paraId="4D979656" w14:textId="77777777" w:rsidR="005B176D" w:rsidRPr="008E791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696" w:type="dxa"/>
          </w:tcPr>
          <w:p w14:paraId="4B6F322A" w14:textId="77777777" w:rsidR="005B176D" w:rsidRPr="00EA034F" w:rsidRDefault="005B176D" w:rsidP="00A96AFB">
            <w:pPr>
              <w:rPr>
                <w:bCs/>
              </w:rPr>
            </w:pPr>
            <w:r w:rsidRPr="00EA034F">
              <w:rPr>
                <w:bCs/>
              </w:rPr>
              <w:t>0,85</w:t>
            </w:r>
          </w:p>
        </w:tc>
        <w:tc>
          <w:tcPr>
            <w:tcW w:w="874" w:type="dxa"/>
          </w:tcPr>
          <w:p w14:paraId="03E455B2" w14:textId="77777777" w:rsidR="005B176D" w:rsidRPr="008E7910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0,99715</w:t>
            </w:r>
          </w:p>
        </w:tc>
        <w:tc>
          <w:tcPr>
            <w:tcW w:w="874" w:type="dxa"/>
            <w:tcBorders>
              <w:right w:val="single" w:sz="18" w:space="0" w:color="auto"/>
            </w:tcBorders>
          </w:tcPr>
          <w:p w14:paraId="69B8385F" w14:textId="77777777" w:rsidR="005B176D" w:rsidRPr="00C76AA3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0,12464</w:t>
            </w:r>
          </w:p>
        </w:tc>
        <w:tc>
          <w:tcPr>
            <w:tcW w:w="902" w:type="dxa"/>
            <w:tcBorders>
              <w:left w:val="single" w:sz="18" w:space="0" w:color="auto"/>
            </w:tcBorders>
          </w:tcPr>
          <w:p w14:paraId="5B5782E1" w14:textId="77777777" w:rsidR="005B176D" w:rsidRPr="001D6CC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0,95766</w:t>
            </w:r>
          </w:p>
        </w:tc>
        <w:tc>
          <w:tcPr>
            <w:tcW w:w="873" w:type="dxa"/>
          </w:tcPr>
          <w:p w14:paraId="4744E0EF" w14:textId="77777777" w:rsidR="005B176D" w:rsidRPr="001D6CC2" w:rsidRDefault="005B176D" w:rsidP="00A96AFB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0,00499</w:t>
            </w:r>
          </w:p>
        </w:tc>
      </w:tr>
    </w:tbl>
    <w:p w14:paraId="6435898F" w14:textId="77777777" w:rsidR="005B176D" w:rsidRPr="00EA034F" w:rsidRDefault="005B176D" w:rsidP="005B176D">
      <w:pPr>
        <w:ind w:firstLine="708"/>
        <w:rPr>
          <w:sz w:val="28"/>
          <w:szCs w:val="28"/>
        </w:rPr>
      </w:pPr>
      <w:r w:rsidRPr="007677BE">
        <w:rPr>
          <w:sz w:val="28"/>
          <w:szCs w:val="28"/>
        </w:rPr>
        <w:t>Таблица 1. Характеристики вычислительных систе</w:t>
      </w:r>
      <w:r>
        <w:rPr>
          <w:sz w:val="28"/>
          <w:szCs w:val="28"/>
        </w:rPr>
        <w:t>м</w:t>
      </w:r>
    </w:p>
    <w:p w14:paraId="170F94CF" w14:textId="77777777" w:rsidR="00B71E6B" w:rsidRPr="00B71E6B" w:rsidRDefault="00B71E6B" w:rsidP="00585CDA">
      <w:pPr>
        <w:rPr>
          <w:b/>
          <w:i/>
          <w:sz w:val="28"/>
        </w:rPr>
      </w:pPr>
    </w:p>
    <w:p w14:paraId="4BCC79C1" w14:textId="77777777" w:rsidR="00B71E6B" w:rsidRPr="00B71E6B" w:rsidRDefault="00B71E6B" w:rsidP="00585CDA">
      <w:pPr>
        <w:rPr>
          <w:b/>
          <w:i/>
          <w:sz w:val="28"/>
        </w:rPr>
      </w:pPr>
    </w:p>
    <w:p w14:paraId="7E67AF8F" w14:textId="77777777" w:rsidR="00B71E6B" w:rsidRPr="00B71E6B" w:rsidRDefault="00B71E6B" w:rsidP="00585CDA">
      <w:pPr>
        <w:rPr>
          <w:b/>
          <w:i/>
          <w:sz w:val="28"/>
        </w:rPr>
      </w:pPr>
    </w:p>
    <w:p w14:paraId="70899B38" w14:textId="0A7342DA" w:rsidR="00B71E6B" w:rsidRPr="00B71E6B" w:rsidRDefault="00B71E6B" w:rsidP="00585CDA">
      <w:pPr>
        <w:rPr>
          <w:b/>
          <w:sz w:val="32"/>
          <w:u w:val="single"/>
        </w:rPr>
      </w:pPr>
      <w:r>
        <w:br w:type="page"/>
      </w:r>
      <w:r w:rsidRPr="00B71E6B">
        <w:rPr>
          <w:b/>
          <w:sz w:val="32"/>
          <w:u w:val="single"/>
        </w:rPr>
        <w:lastRenderedPageBreak/>
        <w:t>Выводы:</w:t>
      </w:r>
    </w:p>
    <w:p w14:paraId="43260590" w14:textId="77777777" w:rsidR="00D90652" w:rsidRPr="007677BE" w:rsidRDefault="00D90652" w:rsidP="00D90652">
      <w:pPr>
        <w:ind w:firstLine="708"/>
        <w:jc w:val="both"/>
        <w:rPr>
          <w:sz w:val="28"/>
          <w:szCs w:val="28"/>
        </w:rPr>
      </w:pPr>
      <w:r w:rsidRPr="007677BE">
        <w:rPr>
          <w:sz w:val="28"/>
          <w:szCs w:val="28"/>
        </w:rPr>
        <w:t xml:space="preserve">В ходе выполнения лабораторной работы были изучен теоретический материал по </w:t>
      </w:r>
      <w:r w:rsidRPr="00A124F2">
        <w:rPr>
          <w:bCs/>
          <w:sz w:val="28"/>
          <w:szCs w:val="28"/>
        </w:rPr>
        <w:t>оценке готовности вычислительных систем</w:t>
      </w:r>
      <w:r w:rsidRPr="007677BE">
        <w:rPr>
          <w:sz w:val="28"/>
          <w:szCs w:val="28"/>
        </w:rPr>
        <w:t>. Для увеличения надежности вычислительных систем используются методы добавления резервных блоков</w:t>
      </w:r>
      <w:r w:rsidRPr="00A124F2">
        <w:rPr>
          <w:sz w:val="28"/>
          <w:szCs w:val="28"/>
        </w:rPr>
        <w:t>:</w:t>
      </w:r>
      <w:r w:rsidRPr="00A124F2">
        <w:rPr>
          <w:bCs/>
          <w:sz w:val="28"/>
          <w:szCs w:val="28"/>
        </w:rPr>
        <w:t xml:space="preserve"> резервирование модул</w:t>
      </w:r>
      <w:r>
        <w:rPr>
          <w:bCs/>
          <w:sz w:val="28"/>
          <w:szCs w:val="28"/>
        </w:rPr>
        <w:t xml:space="preserve">ей и </w:t>
      </w:r>
      <w:r w:rsidRPr="00A124F2">
        <w:rPr>
          <w:bCs/>
          <w:sz w:val="28"/>
          <w:szCs w:val="28"/>
        </w:rPr>
        <w:t>резервирование блоков</w:t>
      </w:r>
      <w:r>
        <w:rPr>
          <w:bCs/>
          <w:sz w:val="28"/>
          <w:szCs w:val="28"/>
        </w:rPr>
        <w:t>,</w:t>
      </w:r>
      <w:r w:rsidRPr="007677BE">
        <w:rPr>
          <w:sz w:val="28"/>
          <w:szCs w:val="28"/>
        </w:rPr>
        <w:t xml:space="preserve"> которые при неисправности </w:t>
      </w:r>
      <w:r>
        <w:rPr>
          <w:sz w:val="28"/>
          <w:szCs w:val="28"/>
        </w:rPr>
        <w:t xml:space="preserve">модуля или блока </w:t>
      </w:r>
      <w:r w:rsidRPr="007677BE">
        <w:rPr>
          <w:sz w:val="28"/>
          <w:szCs w:val="28"/>
        </w:rPr>
        <w:t>заменяют его.</w:t>
      </w:r>
    </w:p>
    <w:p w14:paraId="15945304" w14:textId="0C163463" w:rsidR="00D90652" w:rsidRPr="005B176D" w:rsidRDefault="005B176D" w:rsidP="005B176D">
      <w:pPr>
        <w:ind w:firstLine="708"/>
        <w:rPr>
          <w:sz w:val="28"/>
          <w:szCs w:val="28"/>
        </w:rPr>
      </w:pPr>
      <w:r w:rsidRPr="005B176D">
        <w:rPr>
          <w:sz w:val="28"/>
          <w:szCs w:val="28"/>
        </w:rPr>
        <w:t>1.</w:t>
      </w:r>
      <w:r w:rsidR="00D90652" w:rsidRPr="005B176D">
        <w:rPr>
          <w:sz w:val="28"/>
          <w:szCs w:val="28"/>
        </w:rPr>
        <w:t xml:space="preserve">Наиболее надёжной среди исследованных </w:t>
      </w:r>
      <w:r w:rsidR="008E7910" w:rsidRPr="005B176D">
        <w:rPr>
          <w:sz w:val="28"/>
          <w:szCs w:val="28"/>
        </w:rPr>
        <w:t>ВС</w:t>
      </w:r>
      <w:r w:rsidR="00D90652" w:rsidRPr="005B176D">
        <w:rPr>
          <w:sz w:val="28"/>
          <w:szCs w:val="28"/>
        </w:rPr>
        <w:t xml:space="preserve"> будет система № 6, так как у неё самый высокий коэффициент готовности 0,9</w:t>
      </w:r>
      <w:r w:rsidR="008E7910" w:rsidRPr="005B176D">
        <w:rPr>
          <w:sz w:val="28"/>
          <w:szCs w:val="28"/>
        </w:rPr>
        <w:t>5766</w:t>
      </w:r>
      <w:r w:rsidR="00D90652" w:rsidRPr="005B176D">
        <w:rPr>
          <w:sz w:val="28"/>
          <w:szCs w:val="28"/>
        </w:rPr>
        <w:t xml:space="preserve">. </w:t>
      </w:r>
    </w:p>
    <w:p w14:paraId="76418E4D" w14:textId="47D9CEE4" w:rsidR="00D90652" w:rsidRPr="005B176D" w:rsidRDefault="005B176D" w:rsidP="005B176D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D90652" w:rsidRPr="005B176D">
        <w:rPr>
          <w:sz w:val="28"/>
          <w:szCs w:val="28"/>
        </w:rPr>
        <w:t xml:space="preserve">Наиболее эффективной среди исследованных </w:t>
      </w:r>
      <w:r w:rsidR="008E7910" w:rsidRPr="005B176D">
        <w:rPr>
          <w:sz w:val="28"/>
          <w:szCs w:val="28"/>
        </w:rPr>
        <w:t>ВС</w:t>
      </w:r>
      <w:r w:rsidR="00D90652" w:rsidRPr="005B176D">
        <w:rPr>
          <w:sz w:val="28"/>
          <w:szCs w:val="28"/>
        </w:rPr>
        <w:t xml:space="preserve"> будет система № </w:t>
      </w:r>
      <w:r w:rsidR="00A8797D" w:rsidRPr="005B176D">
        <w:rPr>
          <w:sz w:val="28"/>
          <w:szCs w:val="28"/>
        </w:rPr>
        <w:t>1</w:t>
      </w:r>
      <w:r w:rsidR="00D90652" w:rsidRPr="005B176D">
        <w:rPr>
          <w:sz w:val="28"/>
          <w:szCs w:val="28"/>
        </w:rPr>
        <w:t xml:space="preserve">, так как у неё самый высокий коэффициент эффективности </w:t>
      </w:r>
      <w:r w:rsidR="00D90652" w:rsidRPr="005B176D">
        <w:rPr>
          <w:rFonts w:asciiTheme="majorBidi" w:hAnsiTheme="majorBidi" w:cstheme="majorBidi"/>
          <w:sz w:val="28"/>
          <w:szCs w:val="28"/>
        </w:rPr>
        <w:t>0,0</w:t>
      </w:r>
      <w:r w:rsidR="00A8797D" w:rsidRPr="005B176D">
        <w:rPr>
          <w:rFonts w:asciiTheme="majorBidi" w:hAnsiTheme="majorBidi" w:cstheme="majorBidi"/>
          <w:sz w:val="28"/>
          <w:szCs w:val="28"/>
        </w:rPr>
        <w:t>1721</w:t>
      </w:r>
      <w:r w:rsidR="00D90652" w:rsidRPr="005B176D">
        <w:rPr>
          <w:sz w:val="28"/>
          <w:szCs w:val="28"/>
        </w:rPr>
        <w:t xml:space="preserve">. </w:t>
      </w:r>
    </w:p>
    <w:p w14:paraId="4BFD159C" w14:textId="19B51443" w:rsidR="00D90652" w:rsidRPr="005B176D" w:rsidRDefault="005B176D" w:rsidP="005B176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D90652" w:rsidRPr="005B176D">
        <w:rPr>
          <w:sz w:val="28"/>
          <w:szCs w:val="28"/>
        </w:rPr>
        <w:t>Синтезируем оптимальную конфигурацию вычислительной системы:</w:t>
      </w:r>
    </w:p>
    <w:p w14:paraId="4732E267" w14:textId="77777777" w:rsidR="00D90652" w:rsidRDefault="00D90652" w:rsidP="005B176D">
      <w:pPr>
        <w:numPr>
          <w:ilvl w:val="1"/>
          <w:numId w:val="2"/>
        </w:numPr>
        <w:jc w:val="both"/>
        <w:rPr>
          <w:sz w:val="28"/>
          <w:szCs w:val="28"/>
        </w:rPr>
      </w:pPr>
      <w:r w:rsidRPr="00944499">
        <w:rPr>
          <w:sz w:val="28"/>
          <w:szCs w:val="28"/>
        </w:rPr>
        <w:t xml:space="preserve"> Оптимальным вариантом для процессорного модуля, состоящего из одного блока с готовностью, равной 0,985, является модуль, не имеющий резерва. Из-за высокого значения готовности блока и минимального количества блоков в модуле любое изменение повлечет за собой снижение коэффициента эффективности.</w:t>
      </w:r>
    </w:p>
    <w:p w14:paraId="0624765E" w14:textId="77777777" w:rsidR="00D90652" w:rsidRDefault="00D90652" w:rsidP="005B176D">
      <w:pPr>
        <w:numPr>
          <w:ilvl w:val="1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Несмотря на среднее количество блоков (4) и на высокий коэффициент </w:t>
      </w:r>
      <w:proofErr w:type="gramStart"/>
      <w:r>
        <w:rPr>
          <w:sz w:val="28"/>
          <w:szCs w:val="28"/>
        </w:rPr>
        <w:t>эффективности(</w:t>
      </w:r>
      <w:proofErr w:type="gramEnd"/>
      <w:r>
        <w:rPr>
          <w:sz w:val="28"/>
          <w:szCs w:val="28"/>
        </w:rPr>
        <w:t>0,96), добавлять резервный блок не нужно.</w:t>
      </w:r>
    </w:p>
    <w:p w14:paraId="3FDDABAC" w14:textId="77777777" w:rsidR="00D90652" w:rsidRPr="002F0F3B" w:rsidRDefault="00D90652" w:rsidP="005B176D">
      <w:pPr>
        <w:numPr>
          <w:ilvl w:val="1"/>
          <w:numId w:val="2"/>
        </w:numPr>
        <w:jc w:val="both"/>
        <w:rPr>
          <w:sz w:val="28"/>
          <w:szCs w:val="28"/>
        </w:rPr>
      </w:pPr>
      <w:r w:rsidRPr="002F0F3B">
        <w:rPr>
          <w:sz w:val="28"/>
          <w:szCs w:val="28"/>
        </w:rPr>
        <w:t>В модуле ввода-вывода, где один блок имеет низкое значение готовности (0,865),</w:t>
      </w:r>
      <w:r>
        <w:rPr>
          <w:sz w:val="28"/>
          <w:szCs w:val="28"/>
        </w:rPr>
        <w:t xml:space="preserve"> а самих блоков много (6),</w:t>
      </w:r>
      <w:r w:rsidRPr="002F0F3B">
        <w:rPr>
          <w:sz w:val="28"/>
          <w:szCs w:val="28"/>
        </w:rPr>
        <w:t xml:space="preserve"> оптимальный вариант состоит из шести основных блоков и </w:t>
      </w:r>
      <w:r>
        <w:rPr>
          <w:sz w:val="28"/>
          <w:szCs w:val="28"/>
        </w:rPr>
        <w:t>2-3</w:t>
      </w:r>
      <w:r w:rsidRPr="002F0F3B">
        <w:rPr>
          <w:sz w:val="28"/>
          <w:szCs w:val="28"/>
        </w:rPr>
        <w:t xml:space="preserve"> резервных.</w:t>
      </w:r>
      <w:r>
        <w:rPr>
          <w:sz w:val="28"/>
          <w:szCs w:val="28"/>
        </w:rPr>
        <w:t xml:space="preserve"> По дополнительным расчётам к</w:t>
      </w:r>
      <w:r w:rsidRPr="00A56C15">
        <w:rPr>
          <w:sz w:val="28"/>
          <w:szCs w:val="28"/>
        </w:rPr>
        <w:t>оэффициент</w:t>
      </w:r>
      <w:r>
        <w:rPr>
          <w:sz w:val="28"/>
          <w:szCs w:val="28"/>
        </w:rPr>
        <w:t xml:space="preserve"> эффективности для модуля с тремя резервными блоками равен 0,1084</w:t>
      </w:r>
      <w:r w:rsidRPr="005A48C1">
        <w:rPr>
          <w:sz w:val="28"/>
          <w:szCs w:val="28"/>
        </w:rPr>
        <w:t>7</w:t>
      </w:r>
      <w:r>
        <w:rPr>
          <w:sz w:val="28"/>
          <w:szCs w:val="28"/>
        </w:rPr>
        <w:t xml:space="preserve">. У трёх резервных блоков </w:t>
      </w:r>
      <w:r w:rsidRPr="00A56C15">
        <w:rPr>
          <w:sz w:val="28"/>
          <w:szCs w:val="28"/>
        </w:rPr>
        <w:t>коэффициент</w:t>
      </w:r>
      <w:r>
        <w:rPr>
          <w:sz w:val="28"/>
          <w:szCs w:val="28"/>
        </w:rPr>
        <w:t xml:space="preserve"> эффективности </w:t>
      </w:r>
      <w:proofErr w:type="gramStart"/>
      <w:r>
        <w:rPr>
          <w:sz w:val="28"/>
          <w:szCs w:val="28"/>
        </w:rPr>
        <w:t>меньше</w:t>
      </w:r>
      <w:proofErr w:type="gramEnd"/>
      <w:r>
        <w:rPr>
          <w:sz w:val="28"/>
          <w:szCs w:val="28"/>
        </w:rPr>
        <w:t xml:space="preserve"> чем у двух (0,11481), поэтому оптимальным вариантом будет добавить два резервных блока.</w:t>
      </w:r>
    </w:p>
    <w:p w14:paraId="360FAFD0" w14:textId="77777777" w:rsidR="00D90652" w:rsidRDefault="00D90652" w:rsidP="00D906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эффективности такой системы будет равен </w:t>
      </w:r>
      <w:r w:rsidRPr="007E7177">
        <w:rPr>
          <w:sz w:val="28"/>
          <w:szCs w:val="28"/>
        </w:rPr>
        <w:t>0,024013</w:t>
      </w:r>
      <w:r>
        <w:rPr>
          <w:sz w:val="28"/>
          <w:szCs w:val="28"/>
        </w:rPr>
        <w:t xml:space="preserve">, а готовность </w:t>
      </w:r>
      <w:r w:rsidRPr="007E7177">
        <w:rPr>
          <w:sz w:val="28"/>
          <w:szCs w:val="28"/>
        </w:rPr>
        <w:t>0,768426</w:t>
      </w:r>
      <w:r>
        <w:rPr>
          <w:sz w:val="28"/>
          <w:szCs w:val="28"/>
        </w:rPr>
        <w:t>.</w:t>
      </w:r>
    </w:p>
    <w:p w14:paraId="12D89F99" w14:textId="77777777" w:rsidR="00D90652" w:rsidRPr="003D52C1" w:rsidRDefault="00D90652" w:rsidP="00D9065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наиболее эффективная вычислительная система состоит из</w:t>
      </w:r>
      <w:r w:rsidRPr="003D52C1">
        <w:rPr>
          <w:sz w:val="28"/>
          <w:szCs w:val="28"/>
        </w:rPr>
        <w:t>:</w:t>
      </w:r>
      <w:r>
        <w:rPr>
          <w:sz w:val="28"/>
          <w:szCs w:val="28"/>
        </w:rPr>
        <w:t xml:space="preserve"> одного процессорного блока, четырёх блоков памяти и восьми блоков </w:t>
      </w:r>
      <w:proofErr w:type="gramStart"/>
      <w:r>
        <w:rPr>
          <w:sz w:val="28"/>
          <w:szCs w:val="28"/>
        </w:rPr>
        <w:t>ввода-вывода</w:t>
      </w:r>
      <w:proofErr w:type="gramEnd"/>
      <w:r>
        <w:rPr>
          <w:sz w:val="28"/>
          <w:szCs w:val="28"/>
        </w:rPr>
        <w:t xml:space="preserve"> из которых два блока являются резервными. </w:t>
      </w:r>
    </w:p>
    <w:p w14:paraId="6A14A35C" w14:textId="77777777" w:rsidR="00CE0FE4" w:rsidRDefault="00CE0FE4" w:rsidP="00585CDA"/>
    <w:sectPr w:rsidR="00CE0FE4" w:rsidSect="00CD4700">
      <w:headerReference w:type="even" r:id="rId13"/>
      <w:headerReference w:type="default" r:id="rId14"/>
      <w:footerReference w:type="even" r:id="rId15"/>
      <w:footerReference w:type="default" r:id="rId16"/>
      <w:pgSz w:w="11906" w:h="16838"/>
      <w:pgMar w:top="1134" w:right="850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E6B6F" w14:textId="77777777" w:rsidR="0019159B" w:rsidRDefault="0019159B">
      <w:r>
        <w:separator/>
      </w:r>
    </w:p>
  </w:endnote>
  <w:endnote w:type="continuationSeparator" w:id="0">
    <w:p w14:paraId="0DFC7698" w14:textId="77777777" w:rsidR="0019159B" w:rsidRDefault="00191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99E7" w14:textId="77777777" w:rsidR="00BC0938" w:rsidRDefault="00BC0938" w:rsidP="00CD470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B3C1107" w14:textId="77777777" w:rsidR="00BC0938" w:rsidRDefault="00BC093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15EF7" w14:textId="77777777" w:rsidR="00BC0938" w:rsidRDefault="00BC0938" w:rsidP="00CD470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71E6B">
      <w:rPr>
        <w:rStyle w:val="a5"/>
        <w:noProof/>
      </w:rPr>
      <w:t>6</w:t>
    </w:r>
    <w:r>
      <w:rPr>
        <w:rStyle w:val="a5"/>
      </w:rPr>
      <w:fldChar w:fldCharType="end"/>
    </w:r>
  </w:p>
  <w:p w14:paraId="1034E6F3" w14:textId="77777777" w:rsidR="00BC0938" w:rsidRDefault="00BC093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C407D" w14:textId="77777777" w:rsidR="0019159B" w:rsidRDefault="0019159B">
      <w:r>
        <w:separator/>
      </w:r>
    </w:p>
  </w:footnote>
  <w:footnote w:type="continuationSeparator" w:id="0">
    <w:p w14:paraId="2E1CD963" w14:textId="77777777" w:rsidR="0019159B" w:rsidRDefault="00191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45D2E" w14:textId="77777777" w:rsidR="00BC0938" w:rsidRDefault="00BC0938" w:rsidP="00CD4700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3976A53" w14:textId="77777777" w:rsidR="00BC0938" w:rsidRDefault="00BC093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EC239" w14:textId="28FBB0F5" w:rsidR="00BC0938" w:rsidRPr="00CD4700" w:rsidRDefault="00BC0938" w:rsidP="00CD4700">
    <w:pPr>
      <w:pStyle w:val="a6"/>
      <w:pBdr>
        <w:top w:val="single" w:sz="4" w:space="1" w:color="auto"/>
        <w:bottom w:val="single" w:sz="4" w:space="1" w:color="auto"/>
      </w:pBdr>
      <w:jc w:val="right"/>
    </w:pPr>
    <w:r>
      <w:t xml:space="preserve">Дата создания </w:t>
    </w:r>
    <w:r>
      <w:fldChar w:fldCharType="begin"/>
    </w:r>
    <w:r>
      <w:instrText xml:space="preserve"> CREATEDATE \@ "dd.MM.yyyy h:mm am/pm" </w:instrText>
    </w:r>
    <w:r>
      <w:fldChar w:fldCharType="separate"/>
    </w:r>
    <w:r w:rsidR="00D90652">
      <w:rPr>
        <w:noProof/>
      </w:rPr>
      <w:t xml:space="preserve">28.02.2026 2:02 </w:t>
    </w:r>
    <w:r>
      <w:fldChar w:fldCharType="end"/>
    </w:r>
    <w:r>
      <w:t xml:space="preserve">стр. </w:t>
    </w:r>
    <w:r>
      <w:fldChar w:fldCharType="begin"/>
    </w:r>
    <w:r>
      <w:instrText xml:space="preserve"> PAGE </w:instrText>
    </w:r>
    <w:r>
      <w:fldChar w:fldCharType="separate"/>
    </w:r>
    <w:r w:rsidR="00B71E6B">
      <w:rPr>
        <w:noProof/>
      </w:rPr>
      <w:t>6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 w:rsidR="00B71E6B">
      <w:rPr>
        <w:noProof/>
      </w:rP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B708F"/>
    <w:multiLevelType w:val="hybridMultilevel"/>
    <w:tmpl w:val="3DEE41AC"/>
    <w:lvl w:ilvl="0" w:tplc="5B30D67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A6E7EB1"/>
    <w:multiLevelType w:val="hybridMultilevel"/>
    <w:tmpl w:val="627EF9E8"/>
    <w:lvl w:ilvl="0" w:tplc="E3A4B92C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365406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424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1"/>
  <w:drawingGridVerticalSpacing w:val="1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6B"/>
    <w:rsid w:val="000C0588"/>
    <w:rsid w:val="00150D3C"/>
    <w:rsid w:val="0019159B"/>
    <w:rsid w:val="001A03B4"/>
    <w:rsid w:val="002452FD"/>
    <w:rsid w:val="002705A7"/>
    <w:rsid w:val="00395D1E"/>
    <w:rsid w:val="003B7391"/>
    <w:rsid w:val="00547218"/>
    <w:rsid w:val="00551F7C"/>
    <w:rsid w:val="00552524"/>
    <w:rsid w:val="00585CDA"/>
    <w:rsid w:val="005B176D"/>
    <w:rsid w:val="005E3ABC"/>
    <w:rsid w:val="00674467"/>
    <w:rsid w:val="006D6762"/>
    <w:rsid w:val="007F5395"/>
    <w:rsid w:val="00816FF3"/>
    <w:rsid w:val="008949D0"/>
    <w:rsid w:val="008E7910"/>
    <w:rsid w:val="00A8797D"/>
    <w:rsid w:val="00B62DF5"/>
    <w:rsid w:val="00B71E6B"/>
    <w:rsid w:val="00B9014C"/>
    <w:rsid w:val="00BB578D"/>
    <w:rsid w:val="00BC0938"/>
    <w:rsid w:val="00BE64E0"/>
    <w:rsid w:val="00CD4700"/>
    <w:rsid w:val="00CE0FE4"/>
    <w:rsid w:val="00CF1478"/>
    <w:rsid w:val="00D47140"/>
    <w:rsid w:val="00D55880"/>
    <w:rsid w:val="00D57F4E"/>
    <w:rsid w:val="00D73977"/>
    <w:rsid w:val="00D90652"/>
    <w:rsid w:val="00DC2ACD"/>
    <w:rsid w:val="00DF3B64"/>
    <w:rsid w:val="00E66EA2"/>
    <w:rsid w:val="00EA51AC"/>
    <w:rsid w:val="00EC2A97"/>
    <w:rsid w:val="00F5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4A97F0"/>
  <w15:chartTrackingRefBased/>
  <w15:docId w15:val="{5D716BB2-A440-4EA5-9C7D-08E94910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76D"/>
  </w:style>
  <w:style w:type="paragraph" w:styleId="3">
    <w:name w:val="heading 3"/>
    <w:basedOn w:val="a"/>
    <w:next w:val="a"/>
    <w:qFormat/>
    <w:rsid w:val="00816FF3"/>
    <w:pPr>
      <w:keepNext/>
      <w:jc w:val="center"/>
      <w:outlineLvl w:val="2"/>
    </w:pPr>
    <w:rPr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816FF3"/>
    <w:pPr>
      <w:jc w:val="center"/>
    </w:pPr>
    <w:rPr>
      <w:caps/>
      <w:sz w:val="32"/>
    </w:rPr>
  </w:style>
  <w:style w:type="paragraph" w:styleId="a4">
    <w:name w:val="footer"/>
    <w:basedOn w:val="a"/>
    <w:rsid w:val="00CD4700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CD4700"/>
  </w:style>
  <w:style w:type="paragraph" w:styleId="a6">
    <w:name w:val="header"/>
    <w:basedOn w:val="a"/>
    <w:rsid w:val="00CD4700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D90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90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sk\Klient\reports\report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report.dot</Template>
  <TotalTime>231</TotalTime>
  <Pages>14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Andrey Koromyslov</cp:lastModifiedBy>
  <cp:revision>3</cp:revision>
  <cp:lastPrinted>2026-02-28T14:03:00Z</cp:lastPrinted>
  <dcterms:created xsi:type="dcterms:W3CDTF">2026-02-28T11:02:00Z</dcterms:created>
  <dcterms:modified xsi:type="dcterms:W3CDTF">2026-02-28T14:56:00Z</dcterms:modified>
</cp:coreProperties>
</file>